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BCA" w:rsidRDefault="00711BCA"/>
    <w:p w:rsidR="00711BCA" w:rsidRDefault="00711BCA"/>
    <w:p w:rsidR="00711BCA" w:rsidRDefault="00711BCA"/>
    <w:p w:rsidR="00711BCA" w:rsidRDefault="00711BCA"/>
    <w:p w:rsidR="00711BCA" w:rsidRDefault="00711BCA"/>
    <w:p w:rsidR="00711BCA" w:rsidRDefault="00711BCA"/>
    <w:p w:rsidR="00711BCA" w:rsidRDefault="00711BCA"/>
    <w:p w:rsidR="00711BCA" w:rsidRDefault="00711BCA">
      <w:r>
        <w:rPr>
          <w:rFonts w:hint="eastAsia"/>
        </w:rPr>
        <w:t>入口函数：</w:t>
      </w:r>
    </w:p>
    <w:p w:rsidR="00711BCA" w:rsidRDefault="00711BCA" w:rsidP="009523CB">
      <w:pPr>
        <w:pStyle w:val="Heading2"/>
      </w:pPr>
      <w:r>
        <w:t>ShopWorker.cpp</w:t>
      </w:r>
    </w:p>
    <w:p w:rsidR="00711BCA" w:rsidRDefault="00711BCA" w:rsidP="00875129">
      <w:pPr>
        <w:pStyle w:val="Heading4"/>
      </w:pPr>
      <w:r w:rsidRPr="003B6D76">
        <w:t>WebServiceEntryProcess</w:t>
      </w:r>
      <w:r>
        <w:t>()</w:t>
      </w:r>
    </w:p>
    <w:p w:rsidR="00711BCA" w:rsidRPr="00994FD5" w:rsidRDefault="00711BCA">
      <w:pPr>
        <w:rPr>
          <w:sz w:val="15"/>
          <w:szCs w:val="15"/>
        </w:rPr>
      </w:pPr>
      <w:r w:rsidRPr="00994FD5">
        <w:rPr>
          <w:rFonts w:hint="eastAsia"/>
          <w:sz w:val="15"/>
          <w:szCs w:val="15"/>
        </w:rPr>
        <w:t>调用</w:t>
      </w:r>
      <w:r w:rsidRPr="00994FD5">
        <w:rPr>
          <w:sz w:val="15"/>
          <w:szCs w:val="15"/>
        </w:rPr>
        <w:t xml:space="preserve">CShopWorker::Initialize() </w:t>
      </w:r>
      <w:r w:rsidRPr="00994FD5">
        <w:rPr>
          <w:rFonts w:hint="eastAsia"/>
          <w:sz w:val="15"/>
          <w:szCs w:val="15"/>
        </w:rPr>
        <w:t>以及</w:t>
      </w:r>
      <w:r w:rsidRPr="00994FD5">
        <w:rPr>
          <w:sz w:val="15"/>
          <w:szCs w:val="15"/>
        </w:rPr>
        <w:t xml:space="preserve"> CShopWorker::run()</w:t>
      </w:r>
    </w:p>
    <w:p w:rsidR="00711BCA" w:rsidRPr="00994FD5" w:rsidRDefault="00711BCA">
      <w:pPr>
        <w:rPr>
          <w:sz w:val="15"/>
          <w:szCs w:val="15"/>
        </w:rPr>
      </w:pPr>
    </w:p>
    <w:p w:rsidR="00711BCA" w:rsidRDefault="00711BCA" w:rsidP="002A7B71">
      <w:pPr>
        <w:pStyle w:val="Heading4"/>
        <w:rPr>
          <w:rStyle w:val="Heading4Char"/>
        </w:rPr>
      </w:pPr>
      <w:r w:rsidRPr="002A7B71">
        <w:rPr>
          <w:rStyle w:val="Heading4Char"/>
        </w:rPr>
        <w:t xml:space="preserve">CShopWorker::Initialize() </w:t>
      </w:r>
    </w:p>
    <w:p w:rsidR="00711BCA" w:rsidRPr="00994FD5" w:rsidRDefault="00711BCA">
      <w:pPr>
        <w:rPr>
          <w:sz w:val="15"/>
          <w:szCs w:val="15"/>
        </w:rPr>
      </w:pPr>
      <w:r w:rsidRPr="00994FD5">
        <w:rPr>
          <w:rFonts w:hint="eastAsia"/>
          <w:sz w:val="15"/>
          <w:szCs w:val="15"/>
        </w:rPr>
        <w:t>初始化过程</w:t>
      </w:r>
    </w:p>
    <w:p w:rsidR="00711BCA" w:rsidRPr="00994FD5" w:rsidRDefault="00711BCA">
      <w:pPr>
        <w:rPr>
          <w:sz w:val="15"/>
          <w:szCs w:val="15"/>
        </w:rPr>
      </w:pPr>
      <w:r w:rsidRPr="00994FD5">
        <w:rPr>
          <w:sz w:val="15"/>
          <w:szCs w:val="15"/>
        </w:rPr>
        <w:t xml:space="preserve">m_oConfiguration </w:t>
      </w:r>
      <w:r w:rsidRPr="00994FD5">
        <w:rPr>
          <w:rFonts w:hint="eastAsia"/>
          <w:sz w:val="15"/>
          <w:szCs w:val="15"/>
        </w:rPr>
        <w:t>初始化</w:t>
      </w:r>
    </w:p>
    <w:p w:rsidR="00711BCA" w:rsidRPr="00994FD5" w:rsidRDefault="00711BCA">
      <w:pPr>
        <w:rPr>
          <w:sz w:val="15"/>
          <w:szCs w:val="15"/>
        </w:rPr>
      </w:pPr>
      <w:r w:rsidRPr="00994FD5">
        <w:rPr>
          <w:sz w:val="15"/>
          <w:szCs w:val="15"/>
        </w:rPr>
        <w:t xml:space="preserve">C2C_WWLOG-&gt;QuickInitForFastCGI() </w:t>
      </w:r>
      <w:r w:rsidRPr="00994FD5">
        <w:rPr>
          <w:rFonts w:hint="eastAsia"/>
          <w:sz w:val="15"/>
          <w:szCs w:val="15"/>
        </w:rPr>
        <w:t>日志初始化</w:t>
      </w:r>
    </w:p>
    <w:p w:rsidR="00711BCA" w:rsidRDefault="00711BCA">
      <w:pPr>
        <w:rPr>
          <w:sz w:val="15"/>
          <w:szCs w:val="15"/>
        </w:rPr>
      </w:pPr>
      <w:r w:rsidRPr="00994FD5">
        <w:rPr>
          <w:sz w:val="15"/>
          <w:szCs w:val="15"/>
        </w:rPr>
        <w:t xml:space="preserve">CCGI_STUB_CNTL-&gt;Initialize()    </w:t>
      </w:r>
    </w:p>
    <w:p w:rsidR="00711BCA" w:rsidRDefault="00711BCA">
      <w:pPr>
        <w:rPr>
          <w:sz w:val="15"/>
          <w:szCs w:val="15"/>
        </w:rPr>
      </w:pPr>
      <w:r w:rsidRPr="00C8645B">
        <w:rPr>
          <w:sz w:val="15"/>
          <w:szCs w:val="15"/>
        </w:rPr>
        <w:t>CONFIG_SET-&gt;Initialize()</w:t>
      </w:r>
    </w:p>
    <w:p w:rsidR="00711BCA" w:rsidRDefault="00711BCA">
      <w:pPr>
        <w:rPr>
          <w:sz w:val="15"/>
          <w:szCs w:val="15"/>
        </w:rPr>
      </w:pPr>
      <w:r w:rsidRPr="00C8645B">
        <w:rPr>
          <w:sz w:val="15"/>
          <w:szCs w:val="15"/>
        </w:rPr>
        <w:t>REGION_INFO-&gt;Initialize()</w:t>
      </w:r>
    </w:p>
    <w:p w:rsidR="00711BCA" w:rsidRDefault="00711BCA">
      <w:pPr>
        <w:rPr>
          <w:sz w:val="15"/>
          <w:szCs w:val="15"/>
        </w:rPr>
      </w:pPr>
      <w:r w:rsidRPr="00C8645B">
        <w:rPr>
          <w:sz w:val="15"/>
          <w:szCs w:val="15"/>
        </w:rPr>
        <w:t>m_oViewManager.Initialize</w:t>
      </w:r>
      <w:r>
        <w:rPr>
          <w:sz w:val="15"/>
          <w:szCs w:val="15"/>
        </w:rPr>
        <w:t xml:space="preserve">()  </w:t>
      </w:r>
      <w:r>
        <w:rPr>
          <w:rFonts w:hint="eastAsia"/>
          <w:sz w:val="15"/>
          <w:szCs w:val="15"/>
        </w:rPr>
        <w:t>初始化</w:t>
      </w:r>
    </w:p>
    <w:p w:rsidR="00711BCA" w:rsidRDefault="00711BCA">
      <w:pPr>
        <w:rPr>
          <w:sz w:val="15"/>
          <w:szCs w:val="15"/>
        </w:rPr>
      </w:pPr>
      <w:r w:rsidRPr="00615DE1">
        <w:rPr>
          <w:sz w:val="15"/>
          <w:szCs w:val="15"/>
        </w:rPr>
        <w:t>CMEM_OPT-&gt;Initialize(</w:t>
      </w:r>
      <w:r>
        <w:rPr>
          <w:sz w:val="15"/>
          <w:szCs w:val="15"/>
        </w:rPr>
        <w:t xml:space="preserve">)  </w:t>
      </w:r>
      <w:r>
        <w:rPr>
          <w:rFonts w:hint="eastAsia"/>
          <w:sz w:val="15"/>
          <w:szCs w:val="15"/>
        </w:rPr>
        <w:t>消息组件初始化</w:t>
      </w:r>
    </w:p>
    <w:p w:rsidR="00711BCA" w:rsidRDefault="00711BCA">
      <w:pPr>
        <w:rPr>
          <w:sz w:val="15"/>
          <w:szCs w:val="15"/>
        </w:rPr>
      </w:pPr>
      <w:r w:rsidRPr="00E07DF8">
        <w:rPr>
          <w:sz w:val="15"/>
          <w:szCs w:val="15"/>
        </w:rPr>
        <w:t>m_strPPFileContent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成员变量初始化</w:t>
      </w:r>
    </w:p>
    <w:p w:rsidR="00711BCA" w:rsidRPr="00994FD5" w:rsidRDefault="00711BCA">
      <w:pPr>
        <w:rPr>
          <w:sz w:val="15"/>
          <w:szCs w:val="15"/>
        </w:rPr>
      </w:pPr>
    </w:p>
    <w:p w:rsidR="00711BCA" w:rsidRDefault="00711BCA" w:rsidP="006C176F">
      <w:pPr>
        <w:pStyle w:val="Heading4"/>
        <w:rPr>
          <w:sz w:val="13"/>
          <w:szCs w:val="13"/>
        </w:rPr>
      </w:pPr>
      <w:r w:rsidRPr="00417EC8">
        <w:t>CShopWorker::run</w:t>
      </w:r>
      <w:r>
        <w:t>()</w:t>
      </w:r>
    </w:p>
    <w:p w:rsidR="00711BCA" w:rsidRPr="00994FD5" w:rsidRDefault="00711BCA">
      <w:pPr>
        <w:rPr>
          <w:sz w:val="15"/>
          <w:szCs w:val="15"/>
        </w:rPr>
      </w:pPr>
      <w:r w:rsidRPr="00C65B5E">
        <w:rPr>
          <w:sz w:val="15"/>
          <w:szCs w:val="15"/>
        </w:rPr>
        <w:t>CShopWorker::CheckBadRequest</w:t>
      </w:r>
      <w:r>
        <w:rPr>
          <w:sz w:val="15"/>
          <w:szCs w:val="15"/>
        </w:rPr>
        <w:t xml:space="preserve">() </w:t>
      </w:r>
      <w:r>
        <w:rPr>
          <w:rFonts w:hint="eastAsia"/>
          <w:sz w:val="15"/>
          <w:szCs w:val="15"/>
        </w:rPr>
        <w:t>检查连接的合法性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文件名为空</w:t>
      </w:r>
      <w:r w:rsidRPr="005C4D62">
        <w:rPr>
          <w:rFonts w:hint="eastAsia"/>
          <w:color w:val="FF0000"/>
          <w:sz w:val="15"/>
          <w:szCs w:val="15"/>
        </w:rPr>
        <w:t>？？？？？？？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出现情况</w:t>
      </w:r>
    </w:p>
    <w:p w:rsidR="00711BCA" w:rsidRDefault="00711BCA">
      <w:pPr>
        <w:rPr>
          <w:sz w:val="15"/>
          <w:szCs w:val="15"/>
        </w:rPr>
      </w:pPr>
      <w:r w:rsidRPr="00471D42">
        <w:rPr>
          <w:sz w:val="15"/>
          <w:szCs w:val="15"/>
        </w:rPr>
        <w:t>CShopWorker::GetStaticHtmlFile</w:t>
      </w:r>
      <w:r>
        <w:rPr>
          <w:rFonts w:hint="eastAsia"/>
          <w:sz w:val="15"/>
          <w:szCs w:val="15"/>
        </w:rPr>
        <w:t>（）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文件名不为空</w:t>
      </w:r>
      <w:r w:rsidRPr="005C4D62">
        <w:rPr>
          <w:color w:val="FF0000"/>
          <w:sz w:val="15"/>
          <w:szCs w:val="15"/>
        </w:rPr>
        <w:t xml:space="preserve">????????? </w:t>
      </w:r>
      <w:r>
        <w:rPr>
          <w:sz w:val="15"/>
          <w:szCs w:val="15"/>
        </w:rPr>
        <w:t xml:space="preserve">   Search shop</w:t>
      </w:r>
      <w:r>
        <w:rPr>
          <w:rFonts w:hint="eastAsia"/>
          <w:sz w:val="15"/>
          <w:szCs w:val="15"/>
        </w:rPr>
        <w:t>这些情况</w:t>
      </w:r>
      <w:r>
        <w:rPr>
          <w:sz w:val="15"/>
          <w:szCs w:val="15"/>
        </w:rPr>
        <w:t xml:space="preserve"> index </w:t>
      </w:r>
      <w:r>
        <w:rPr>
          <w:rFonts w:hint="eastAsia"/>
          <w:sz w:val="15"/>
          <w:szCs w:val="15"/>
        </w:rPr>
        <w:t>这些情况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B30C28">
        <w:rPr>
          <w:sz w:val="15"/>
          <w:szCs w:val="15"/>
        </w:rPr>
        <w:t>m_oUrlParser.Parser</w:t>
      </w:r>
      <w:r>
        <w:rPr>
          <w:sz w:val="15"/>
          <w:szCs w:val="15"/>
        </w:rPr>
        <w:t xml:space="preserve">() </w:t>
      </w:r>
      <w:r>
        <w:rPr>
          <w:rFonts w:hint="eastAsia"/>
          <w:sz w:val="15"/>
          <w:szCs w:val="15"/>
        </w:rPr>
        <w:t>解析，店铺搜索，店铺分类以及</w:t>
      </w:r>
      <w:r>
        <w:rPr>
          <w:sz w:val="15"/>
          <w:szCs w:val="15"/>
        </w:rPr>
        <w:t xml:space="preserve">          </w:t>
      </w:r>
      <w:r>
        <w:rPr>
          <w:rFonts w:hint="eastAsia"/>
          <w:sz w:val="15"/>
          <w:szCs w:val="15"/>
        </w:rPr>
        <w:t>一部分过滤条件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（返回值：</w:t>
      </w:r>
      <w:r>
        <w:rPr>
          <w:sz w:val="15"/>
          <w:szCs w:val="15"/>
        </w:rPr>
        <w:t xml:space="preserve">  </w:t>
      </w:r>
      <w:r w:rsidRPr="001B269A">
        <w:rPr>
          <w:sz w:val="15"/>
          <w:szCs w:val="15"/>
        </w:rPr>
        <w:t>dPageType</w:t>
      </w:r>
      <w:r>
        <w:rPr>
          <w:sz w:val="15"/>
          <w:szCs w:val="15"/>
        </w:rPr>
        <w:t xml:space="preserve">  </w:t>
      </w:r>
      <w:r w:rsidRPr="00DD73C7">
        <w:rPr>
          <w:sz w:val="15"/>
          <w:szCs w:val="15"/>
        </w:rPr>
        <w:t>CUrlParser::CUrlParser()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匹配返回返回值）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024831">
        <w:rPr>
          <w:sz w:val="15"/>
          <w:szCs w:val="15"/>
        </w:rPr>
        <w:t>CShopWorker::GetHost</w:t>
      </w:r>
      <w:r>
        <w:rPr>
          <w:sz w:val="15"/>
          <w:szCs w:val="15"/>
        </w:rPr>
        <w:t xml:space="preserve">() </w:t>
      </w:r>
      <w:r>
        <w:rPr>
          <w:rFonts w:hint="eastAsia"/>
          <w:sz w:val="15"/>
          <w:szCs w:val="15"/>
        </w:rPr>
        <w:t>返回是网购店铺还是拍拍店铺</w:t>
      </w:r>
    </w:p>
    <w:p w:rsidR="00711BCA" w:rsidRDefault="00711BCA">
      <w:pPr>
        <w:rPr>
          <w:sz w:val="15"/>
          <w:szCs w:val="15"/>
        </w:rPr>
      </w:pPr>
    </w:p>
    <w:p w:rsidR="00711BCA" w:rsidRPr="005C4D62" w:rsidRDefault="00711BCA">
      <w:pPr>
        <w:rPr>
          <w:color w:val="FF0000"/>
          <w:sz w:val="15"/>
          <w:szCs w:val="15"/>
        </w:rPr>
      </w:pPr>
      <w:r w:rsidRPr="00BA60B3">
        <w:rPr>
          <w:sz w:val="15"/>
          <w:szCs w:val="15"/>
        </w:rPr>
        <w:t>CShopWorker::CheckMobileRedirect</w:t>
      </w:r>
      <w:r>
        <w:rPr>
          <w:sz w:val="15"/>
          <w:szCs w:val="15"/>
        </w:rPr>
        <w:t xml:space="preserve">() </w:t>
      </w:r>
      <w:r>
        <w:rPr>
          <w:rFonts w:hint="eastAsia"/>
          <w:sz w:val="15"/>
          <w:szCs w:val="15"/>
        </w:rPr>
        <w:t>手机</w:t>
      </w:r>
      <w:r>
        <w:rPr>
          <w:sz w:val="15"/>
          <w:szCs w:val="15"/>
        </w:rPr>
        <w:t xml:space="preserve">refer </w:t>
      </w:r>
      <w:r>
        <w:rPr>
          <w:rFonts w:hint="eastAsia"/>
          <w:sz w:val="15"/>
          <w:szCs w:val="15"/>
        </w:rPr>
        <w:t>检查如果是手机访问，直接返回失败界面</w:t>
      </w:r>
      <w:r w:rsidRPr="005C4D62">
        <w:rPr>
          <w:rFonts w:hint="eastAsia"/>
          <w:color w:val="FF0000"/>
          <w:sz w:val="15"/>
          <w:szCs w:val="15"/>
        </w:rPr>
        <w:t>？？？？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4E224C">
        <w:rPr>
          <w:sz w:val="15"/>
          <w:szCs w:val="15"/>
        </w:rPr>
        <w:t>URL_SHOP_COMMON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有二种读取数据的方式</w:t>
      </w:r>
    </w:p>
    <w:p w:rsidR="00711BCA" w:rsidRDefault="00711BCA">
      <w:pPr>
        <w:rPr>
          <w:sz w:val="15"/>
          <w:szCs w:val="15"/>
        </w:rPr>
      </w:pPr>
      <w:r w:rsidRPr="003273EB">
        <w:rPr>
          <w:sz w:val="15"/>
          <w:szCs w:val="15"/>
        </w:rPr>
        <w:t>m_oConfiguration.IsInPageCacheGray(oRequestFilter.GetUin())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灰度卖家，从</w:t>
      </w:r>
      <w:r>
        <w:rPr>
          <w:sz w:val="15"/>
          <w:szCs w:val="15"/>
        </w:rPr>
        <w:t>cache</w:t>
      </w:r>
      <w:r>
        <w:rPr>
          <w:rFonts w:hint="eastAsia"/>
          <w:sz w:val="15"/>
          <w:szCs w:val="15"/>
        </w:rPr>
        <w:t>中取数据，如果</w:t>
      </w:r>
      <w:r>
        <w:rPr>
          <w:sz w:val="15"/>
          <w:szCs w:val="15"/>
        </w:rPr>
        <w:t>cache</w:t>
      </w:r>
      <w:r>
        <w:rPr>
          <w:rFonts w:hint="eastAsia"/>
          <w:sz w:val="15"/>
          <w:szCs w:val="15"/>
        </w:rPr>
        <w:t>失败，</w:t>
      </w:r>
      <w:r>
        <w:rPr>
          <w:sz w:val="15"/>
          <w:szCs w:val="15"/>
        </w:rPr>
        <w:t>GetPage</w:t>
      </w:r>
      <w:r>
        <w:rPr>
          <w:rFonts w:hint="eastAsia"/>
          <w:sz w:val="15"/>
          <w:szCs w:val="15"/>
        </w:rPr>
        <w:t>去页面数据；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非灰度卖家，</w:t>
      </w:r>
      <w:r>
        <w:rPr>
          <w:sz w:val="15"/>
          <w:szCs w:val="15"/>
        </w:rPr>
        <w:t>GetPage</w:t>
      </w:r>
      <w:r>
        <w:rPr>
          <w:rFonts w:hint="eastAsia"/>
          <w:sz w:val="15"/>
          <w:szCs w:val="15"/>
        </w:rPr>
        <w:t>获取数据；</w:t>
      </w:r>
      <w:r w:rsidRPr="00A76924">
        <w:rPr>
          <w:sz w:val="15"/>
          <w:szCs w:val="15"/>
        </w:rPr>
        <w:t>CShopWorker::GetPage</w:t>
      </w:r>
      <w:r>
        <w:rPr>
          <w:rFonts w:hint="eastAsia"/>
          <w:sz w:val="15"/>
          <w:szCs w:val="15"/>
        </w:rPr>
        <w:t>（）</w:t>
      </w:r>
    </w:p>
    <w:p w:rsidR="00711BCA" w:rsidRDefault="00711BC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pStyle w:val="Heading4"/>
      </w:pPr>
      <w:r w:rsidRPr="000A54F1">
        <w:t>CUrlParser::Parser</w:t>
      </w:r>
      <w:r>
        <w:t>()</w:t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>oRequestFilter.SetPatternId(URL_ITEM);</w:t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>oRequestFilter.SetPageType(HTML_PAGE);</w:t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>oRequestFilter.SetSearchType(ITEM);</w:t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>oRequestFilter.SetPage(SHOP_ITEM_PAGE);</w:t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>oRequestFilter.SetItemId(SubString(strUrl,2));</w:t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>oRequestFilter.SetUin(CCommodityIdTool::GetSellerUinFromCommodityId(oRequestFilter.GetItemId()));</w:t>
      </w:r>
    </w:p>
    <w:p w:rsidR="00711BCA" w:rsidRPr="005F17FD" w:rsidRDefault="00711BCA" w:rsidP="00AF201A">
      <w:pPr>
        <w:rPr>
          <w:sz w:val="18"/>
          <w:szCs w:val="18"/>
        </w:rPr>
      </w:pP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</w:r>
      <w:r w:rsidRPr="005F17FD">
        <w:rPr>
          <w:sz w:val="18"/>
          <w:szCs w:val="18"/>
        </w:rPr>
        <w:tab/>
        <w:t>break;</w:t>
      </w: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  <w:r w:rsidRPr="00643DF2">
        <w:rPr>
          <w:sz w:val="15"/>
          <w:szCs w:val="15"/>
        </w:rPr>
        <w:t>CRequestFilter&amp; oRequestFilter</w:t>
      </w:r>
      <w:r>
        <w:rPr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过滤填充的过程；</w:t>
      </w: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  <w:r>
        <w:rPr>
          <w:sz w:val="15"/>
          <w:szCs w:val="15"/>
        </w:rPr>
        <w:t>sss</w:t>
      </w: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店铺首页填入的数据</w:t>
      </w:r>
    </w:p>
    <w:p w:rsidR="00711BCA" w:rsidRPr="003C7ACF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case URL_SHOP:</w:t>
      </w:r>
    </w:p>
    <w:p w:rsidR="00711BCA" w:rsidRPr="003C7ACF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oRequestFilter.SetPatternId(URL_SHOP);</w:t>
      </w:r>
    </w:p>
    <w:p w:rsidR="00711BCA" w:rsidRPr="003C7ACF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oRequestFilter.SetPageType(HTML_PAGE);</w:t>
      </w:r>
    </w:p>
    <w:p w:rsidR="00711BCA" w:rsidRPr="003C7ACF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oRequestFilter.SetSearchType(SHOP);</w:t>
      </w:r>
    </w:p>
    <w:p w:rsidR="00711BCA" w:rsidRPr="003C7ACF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oRequestFilter.SetPage(SHOP_HOME_PAGE);</w:t>
      </w:r>
    </w:p>
    <w:p w:rsidR="00711BCA" w:rsidRPr="003C7ACF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oRequestFilter.SetUin(strtoull(SubString(strUrl,1).c_str(),NULL,10));</w:t>
      </w:r>
    </w:p>
    <w:p w:rsidR="00711BCA" w:rsidRDefault="00711BCA" w:rsidP="003C7ACF">
      <w:pPr>
        <w:rPr>
          <w:sz w:val="15"/>
          <w:szCs w:val="15"/>
        </w:rPr>
      </w:pP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</w:r>
      <w:r w:rsidRPr="003C7ACF">
        <w:rPr>
          <w:sz w:val="15"/>
          <w:szCs w:val="15"/>
        </w:rPr>
        <w:tab/>
        <w:t>break;</w:t>
      </w:r>
    </w:p>
    <w:p w:rsidR="00711BCA" w:rsidRDefault="00711BCA" w:rsidP="00AF201A">
      <w:pPr>
        <w:rPr>
          <w:sz w:val="15"/>
          <w:szCs w:val="15"/>
        </w:rPr>
      </w:pPr>
    </w:p>
    <w:p w:rsidR="00711BCA" w:rsidRDefault="00711BCA" w:rsidP="00AF201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7476EE">
      <w:pPr>
        <w:pStyle w:val="Heading4"/>
      </w:pPr>
      <w:r w:rsidRPr="00A76924">
        <w:t>CShopWorker::GetPage</w:t>
      </w:r>
      <w:r>
        <w:rPr>
          <w:rFonts w:hint="eastAsia"/>
        </w:rPr>
        <w:t>（）</w:t>
      </w:r>
    </w:p>
    <w:p w:rsidR="00711BCA" w:rsidRDefault="00711BCA">
      <w:pPr>
        <w:rPr>
          <w:sz w:val="15"/>
          <w:szCs w:val="15"/>
        </w:rPr>
      </w:pPr>
      <w:r w:rsidRPr="00076F34">
        <w:rPr>
          <w:sz w:val="15"/>
          <w:szCs w:val="15"/>
        </w:rPr>
        <w:t>if(m_oConfiguration.GetFuncProperty() &amp; FUNC_PROPERTY_MQ)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判断是否发送消息（</w:t>
      </w:r>
      <w:r w:rsidRPr="00076F34">
        <w:rPr>
          <w:rFonts w:hint="eastAsia"/>
          <w:sz w:val="15"/>
          <w:szCs w:val="15"/>
        </w:rPr>
        <w:t>发送</w:t>
      </w:r>
      <w:r w:rsidRPr="00076F34">
        <w:rPr>
          <w:sz w:val="15"/>
          <w:szCs w:val="15"/>
        </w:rPr>
        <w:t>MQ</w:t>
      </w:r>
      <w:r w:rsidRPr="00076F34">
        <w:rPr>
          <w:rFonts w:hint="eastAsia"/>
          <w:sz w:val="15"/>
          <w:szCs w:val="15"/>
        </w:rPr>
        <w:t>消息</w:t>
      </w:r>
      <w:r>
        <w:rPr>
          <w:rFonts w:hint="eastAsia"/>
          <w:sz w:val="15"/>
          <w:szCs w:val="15"/>
        </w:rPr>
        <w:t>）</w:t>
      </w:r>
    </w:p>
    <w:p w:rsidR="00711BCA" w:rsidRPr="005C4D62" w:rsidRDefault="00711BCA">
      <w:pPr>
        <w:rPr>
          <w:color w:val="FF0000"/>
          <w:sz w:val="15"/>
          <w:szCs w:val="15"/>
        </w:rPr>
      </w:pPr>
      <w:r>
        <w:rPr>
          <w:sz w:val="15"/>
          <w:szCs w:val="15"/>
        </w:rPr>
        <w:t>MQ</w:t>
      </w:r>
      <w:r>
        <w:rPr>
          <w:rFonts w:hint="eastAsia"/>
          <w:sz w:val="15"/>
          <w:szCs w:val="15"/>
        </w:rPr>
        <w:t>消息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部门消息吗</w:t>
      </w:r>
      <w:r w:rsidRPr="005C4D62">
        <w:rPr>
          <w:rFonts w:hint="eastAsia"/>
          <w:color w:val="FF0000"/>
          <w:sz w:val="15"/>
          <w:szCs w:val="15"/>
        </w:rPr>
        <w:t>？？？？？？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B15A40" w:rsidRDefault="00711BCA" w:rsidP="00B15A40">
      <w:pPr>
        <w:rPr>
          <w:sz w:val="15"/>
          <w:szCs w:val="15"/>
        </w:rPr>
      </w:pPr>
      <w:r w:rsidRPr="00B15A40">
        <w:rPr>
          <w:sz w:val="15"/>
          <w:szCs w:val="15"/>
        </w:rPr>
        <w:t xml:space="preserve">// begin: </w:t>
      </w:r>
      <w:r w:rsidRPr="00B15A40">
        <w:rPr>
          <w:rFonts w:hint="eastAsia"/>
          <w:sz w:val="15"/>
          <w:szCs w:val="15"/>
        </w:rPr>
        <w:t>支持商详、店祥页面内部链接保持与</w:t>
      </w:r>
      <w:r w:rsidRPr="00B15A40">
        <w:rPr>
          <w:sz w:val="15"/>
          <w:szCs w:val="15"/>
        </w:rPr>
        <w:t>URL</w:t>
      </w:r>
      <w:r w:rsidRPr="00B15A40">
        <w:rPr>
          <w:rFonts w:hint="eastAsia"/>
          <w:sz w:val="15"/>
          <w:szCs w:val="15"/>
        </w:rPr>
        <w:t>一致</w:t>
      </w:r>
      <w:r w:rsidRPr="00B15A40">
        <w:rPr>
          <w:sz w:val="15"/>
          <w:szCs w:val="15"/>
        </w:rPr>
        <w:t xml:space="preserve"> by yokozhang @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6"/>
          <w:attr w:name="Year" w:val="2013"/>
        </w:smartTagPr>
        <w:r w:rsidRPr="00B15A40">
          <w:rPr>
            <w:sz w:val="15"/>
            <w:szCs w:val="15"/>
          </w:rPr>
          <w:t>2013-06-23</w:t>
        </w:r>
      </w:smartTag>
    </w:p>
    <w:p w:rsidR="00711BCA" w:rsidRPr="00B15A40" w:rsidRDefault="00711BCA" w:rsidP="00B15A40">
      <w:pPr>
        <w:rPr>
          <w:sz w:val="15"/>
          <w:szCs w:val="15"/>
        </w:rPr>
      </w:pPr>
      <w:r w:rsidRPr="00B15A40">
        <w:rPr>
          <w:sz w:val="15"/>
          <w:szCs w:val="15"/>
        </w:rPr>
        <w:t>uint32_t dwDomain = GetDomainByUrl(pRequest-&gt;GetUrl());</w:t>
      </w:r>
    </w:p>
    <w:p w:rsidR="00711BCA" w:rsidRDefault="00711BCA" w:rsidP="00B15A40">
      <w:pPr>
        <w:rPr>
          <w:sz w:val="15"/>
          <w:szCs w:val="15"/>
        </w:rPr>
      </w:pPr>
      <w:r w:rsidRPr="00B15A40">
        <w:rPr>
          <w:sz w:val="15"/>
          <w:szCs w:val="15"/>
        </w:rPr>
        <w:t>oRequestFilter.SetDomain(dwDomain);</w:t>
      </w:r>
      <w:r>
        <w:rPr>
          <w:sz w:val="15"/>
          <w:szCs w:val="15"/>
        </w:rPr>
        <w:t xml:space="preserve">    </w:t>
      </w:r>
      <w:r>
        <w:rPr>
          <w:rFonts w:hint="eastAsia"/>
          <w:sz w:val="15"/>
          <w:szCs w:val="15"/>
        </w:rPr>
        <w:t>保持一致性用途</w:t>
      </w:r>
      <w:r w:rsidRPr="00FF3BE1">
        <w:rPr>
          <w:rFonts w:hint="eastAsia"/>
          <w:color w:val="FF0000"/>
          <w:sz w:val="15"/>
          <w:szCs w:val="15"/>
        </w:rPr>
        <w:t>？？？？？？？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7476EE">
        <w:rPr>
          <w:sz w:val="15"/>
          <w:szCs w:val="15"/>
        </w:rPr>
        <w:t>m_oViewManager.PageBuilder</w:t>
      </w:r>
      <w:r>
        <w:rPr>
          <w:sz w:val="15"/>
          <w:szCs w:val="15"/>
        </w:rPr>
        <w:t xml:space="preserve">() </w:t>
      </w:r>
      <w:r>
        <w:rPr>
          <w:rFonts w:hint="eastAsia"/>
          <w:sz w:val="15"/>
          <w:szCs w:val="15"/>
        </w:rPr>
        <w:t>创建页面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C73C03">
        <w:rPr>
          <w:sz w:val="15"/>
          <w:szCs w:val="15"/>
        </w:rPr>
        <w:t>iRetCode=m_oViewManager.PageBuilder</w:t>
      </w:r>
      <w:r>
        <w:rPr>
          <w:sz w:val="15"/>
          <w:szCs w:val="15"/>
        </w:rPr>
        <w:t xml:space="preserve">() </w:t>
      </w:r>
      <w:r>
        <w:rPr>
          <w:rFonts w:hint="eastAsia"/>
          <w:sz w:val="15"/>
          <w:szCs w:val="15"/>
        </w:rPr>
        <w:t>返回值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登陆页面，首页等；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807FD1">
      <w:pPr>
        <w:pStyle w:val="Heading2"/>
      </w:pPr>
      <w:r>
        <w:t>ViewManager.cpp</w:t>
      </w:r>
    </w:p>
    <w:p w:rsidR="00711BCA" w:rsidRDefault="00711BCA" w:rsidP="00AB59CF">
      <w:pPr>
        <w:pStyle w:val="Heading4"/>
      </w:pPr>
      <w:r w:rsidRPr="00C8645B">
        <w:t>m_oViewManager.Initialize</w:t>
      </w:r>
      <w:r>
        <w:t>()</w:t>
      </w: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 xml:space="preserve">shopWorker  init </w:t>
      </w:r>
      <w:r>
        <w:rPr>
          <w:rFonts w:hint="eastAsia"/>
          <w:sz w:val="15"/>
          <w:szCs w:val="15"/>
        </w:rPr>
        <w:t>初始化函数会调用</w:t>
      </w:r>
    </w:p>
    <w:p w:rsidR="00711BCA" w:rsidRDefault="00711BCA">
      <w:pPr>
        <w:rPr>
          <w:sz w:val="15"/>
          <w:szCs w:val="15"/>
        </w:rPr>
      </w:pP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BASE_CONFIG_FILE</w:t>
      </w:r>
      <w:r w:rsidRPr="00C862F0">
        <w:rPr>
          <w:sz w:val="15"/>
          <w:szCs w:val="15"/>
        </w:rPr>
        <w:tab/>
        <w:t>"../conf/Config4.xml"</w:t>
      </w: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MVM_CONFIG_FILE</w:t>
      </w:r>
      <w:r w:rsidRPr="00C862F0">
        <w:rPr>
          <w:sz w:val="15"/>
          <w:szCs w:val="15"/>
        </w:rPr>
        <w:tab/>
        <w:t>"ModuleViewMapping.xml"</w:t>
      </w: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VTM_CONFIG_FILE</w:t>
      </w:r>
      <w:r w:rsidRPr="00C862F0">
        <w:rPr>
          <w:sz w:val="15"/>
          <w:szCs w:val="15"/>
        </w:rPr>
        <w:tab/>
        <w:t>"ViewTemplateMapping.xml"</w:t>
      </w: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SVM_CONFIG_FILE</w:t>
      </w:r>
      <w:r w:rsidRPr="00C862F0">
        <w:rPr>
          <w:sz w:val="15"/>
          <w:szCs w:val="15"/>
        </w:rPr>
        <w:tab/>
        <w:t>"SearchTypeViewMapping.xml"</w:t>
      </w: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SMM_CONFIG_FILE</w:t>
      </w:r>
      <w:r w:rsidRPr="00C862F0">
        <w:rPr>
          <w:sz w:val="15"/>
          <w:szCs w:val="15"/>
        </w:rPr>
        <w:tab/>
        <w:t>"SearchTypeModuleMapping.xml"</w:t>
      </w: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MODULE_CONFIG_FILE</w:t>
      </w:r>
      <w:r w:rsidRPr="00C862F0">
        <w:rPr>
          <w:sz w:val="15"/>
          <w:szCs w:val="15"/>
        </w:rPr>
        <w:tab/>
        <w:t>"../conf/ShopModuleConfig.xml"</w:t>
      </w:r>
    </w:p>
    <w:p w:rsidR="00711BCA" w:rsidRPr="00C862F0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AMACM_CONFIG_FILE</w:t>
      </w:r>
      <w:r w:rsidRPr="00C862F0">
        <w:rPr>
          <w:sz w:val="15"/>
          <w:szCs w:val="15"/>
        </w:rPr>
        <w:tab/>
        <w:t>"AuctionMainAreaControlMapping.xml"</w:t>
      </w:r>
    </w:p>
    <w:p w:rsidR="00711BCA" w:rsidRDefault="00711BCA" w:rsidP="00C862F0">
      <w:pPr>
        <w:rPr>
          <w:sz w:val="15"/>
          <w:szCs w:val="15"/>
        </w:rPr>
      </w:pPr>
      <w:r w:rsidRPr="00C862F0">
        <w:rPr>
          <w:sz w:val="15"/>
          <w:szCs w:val="15"/>
        </w:rPr>
        <w:t>#define AMASM_CONFIG_FILE</w:t>
      </w:r>
      <w:r w:rsidRPr="00C862F0">
        <w:rPr>
          <w:sz w:val="15"/>
          <w:szCs w:val="15"/>
        </w:rPr>
        <w:tab/>
        <w:t>"AuctionMainAreaStuffMappinp.xml"</w:t>
      </w:r>
    </w:p>
    <w:p w:rsidR="00711BCA" w:rsidRDefault="00711BCA" w:rsidP="00C862F0">
      <w:pPr>
        <w:rPr>
          <w:sz w:val="15"/>
          <w:szCs w:val="15"/>
        </w:rPr>
      </w:pPr>
      <w:r w:rsidRPr="00BC49B3">
        <w:rPr>
          <w:sz w:val="15"/>
          <w:szCs w:val="15"/>
        </w:rPr>
        <w:t>uint32_t dwRoleNum=m_oConfiguration.GetRoleConfig().size();</w:t>
      </w:r>
      <w:r>
        <w:rPr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得出</w:t>
      </w:r>
      <w:r w:rsidRPr="00BC49B3">
        <w:rPr>
          <w:sz w:val="15"/>
          <w:szCs w:val="15"/>
        </w:rPr>
        <w:t>dwRoleNum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等于</w:t>
      </w:r>
      <w:r>
        <w:rPr>
          <w:sz w:val="15"/>
          <w:szCs w:val="15"/>
        </w:rPr>
        <w:t>2</w:t>
      </w:r>
    </w:p>
    <w:p w:rsidR="00711BCA" w:rsidRDefault="00711BCA" w:rsidP="00C862F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配置文件</w:t>
      </w:r>
      <w:r w:rsidRPr="00BC49B3">
        <w:rPr>
          <w:sz w:val="15"/>
          <w:szCs w:val="15"/>
        </w:rPr>
        <w:t>&lt;Item Name="RoleConfig"                 Value="../conf/base/|../conf/mall/"/&gt;</w:t>
      </w:r>
    </w:p>
    <w:p w:rsidR="00711BCA" w:rsidRDefault="00711BCA" w:rsidP="00C862F0">
      <w:pPr>
        <w:rPr>
          <w:sz w:val="15"/>
          <w:szCs w:val="15"/>
        </w:rPr>
      </w:pPr>
    </w:p>
    <w:p w:rsidR="00711BCA" w:rsidRPr="003A6EF8" w:rsidRDefault="00711BCA" w:rsidP="00C862F0">
      <w:pPr>
        <w:rPr>
          <w:b/>
          <w:sz w:val="15"/>
          <w:szCs w:val="15"/>
        </w:rPr>
      </w:pPr>
      <w:r w:rsidRPr="003A6EF8">
        <w:rPr>
          <w:b/>
          <w:sz w:val="15"/>
          <w:szCs w:val="15"/>
        </w:rPr>
        <w:t>../conf/mall/</w:t>
      </w:r>
      <w:r w:rsidRPr="003A6EF8">
        <w:rPr>
          <w:rFonts w:hint="eastAsia"/>
          <w:b/>
          <w:sz w:val="15"/>
          <w:szCs w:val="15"/>
        </w:rPr>
        <w:t>目录</w:t>
      </w:r>
      <w:r>
        <w:rPr>
          <w:b/>
          <w:sz w:val="15"/>
          <w:szCs w:val="15"/>
        </w:rPr>
        <w:t xml:space="preserve"> </w:t>
      </w:r>
      <w:r>
        <w:rPr>
          <w:rFonts w:hint="eastAsia"/>
          <w:b/>
          <w:sz w:val="15"/>
          <w:szCs w:val="15"/>
        </w:rPr>
        <w:t>以及</w:t>
      </w:r>
      <w:r w:rsidRPr="00C95C5D">
        <w:rPr>
          <w:b/>
          <w:sz w:val="15"/>
          <w:szCs w:val="15"/>
        </w:rPr>
        <w:t xml:space="preserve">../conf/base </w:t>
      </w:r>
      <w:r w:rsidRPr="00C95C5D">
        <w:rPr>
          <w:rFonts w:hint="eastAsia"/>
          <w:b/>
          <w:sz w:val="15"/>
          <w:szCs w:val="15"/>
        </w:rPr>
        <w:t>目录</w:t>
      </w:r>
    </w:p>
    <w:p w:rsidR="00711BCA" w:rsidRPr="00587491" w:rsidRDefault="00711BCA" w:rsidP="00C31A11">
      <w:pPr>
        <w:rPr>
          <w:color w:val="FF0000"/>
          <w:sz w:val="15"/>
          <w:szCs w:val="15"/>
        </w:rPr>
      </w:pPr>
      <w:r w:rsidRPr="00587491">
        <w:rPr>
          <w:color w:val="FF0000"/>
          <w:sz w:val="15"/>
          <w:szCs w:val="15"/>
        </w:rPr>
        <w:t xml:space="preserve">m_vecMVMManager  </w:t>
      </w:r>
      <w:r w:rsidRPr="00587491">
        <w:rPr>
          <w:rFonts w:hint="eastAsia"/>
          <w:color w:val="FF0000"/>
          <w:sz w:val="15"/>
          <w:szCs w:val="15"/>
        </w:rPr>
        <w:t>对应于</w:t>
      </w:r>
      <w:r w:rsidRPr="00587491">
        <w:rPr>
          <w:color w:val="FF0000"/>
          <w:sz w:val="15"/>
          <w:szCs w:val="15"/>
        </w:rPr>
        <w:t xml:space="preserve"> #define MVM_CONFIG_FILE</w:t>
      </w:r>
      <w:r w:rsidRPr="00587491">
        <w:rPr>
          <w:color w:val="FF0000"/>
          <w:sz w:val="15"/>
          <w:szCs w:val="15"/>
        </w:rPr>
        <w:tab/>
        <w:t>"ModuleViewMapping.xml"</w:t>
      </w:r>
    </w:p>
    <w:p w:rsidR="00711BCA" w:rsidRPr="00587491" w:rsidRDefault="00711BCA" w:rsidP="00BC694D">
      <w:pPr>
        <w:rPr>
          <w:color w:val="FF0000"/>
          <w:sz w:val="15"/>
          <w:szCs w:val="15"/>
        </w:rPr>
      </w:pPr>
      <w:r w:rsidRPr="00587491">
        <w:rPr>
          <w:color w:val="FF0000"/>
          <w:sz w:val="15"/>
          <w:szCs w:val="15"/>
        </w:rPr>
        <w:t xml:space="preserve">m_vecVTMManager  </w:t>
      </w:r>
      <w:r w:rsidRPr="00587491">
        <w:rPr>
          <w:rFonts w:hint="eastAsia"/>
          <w:color w:val="FF0000"/>
          <w:sz w:val="15"/>
          <w:szCs w:val="15"/>
        </w:rPr>
        <w:t>对应于</w:t>
      </w:r>
      <w:r w:rsidRPr="00587491">
        <w:rPr>
          <w:color w:val="FF0000"/>
          <w:sz w:val="15"/>
          <w:szCs w:val="15"/>
        </w:rPr>
        <w:t xml:space="preserve"> #define VTM_CONFIG_FILE</w:t>
      </w:r>
      <w:r w:rsidRPr="00587491">
        <w:rPr>
          <w:color w:val="FF0000"/>
          <w:sz w:val="15"/>
          <w:szCs w:val="15"/>
        </w:rPr>
        <w:tab/>
        <w:t>"ViewTemplateMapping.xml"</w:t>
      </w:r>
    </w:p>
    <w:p w:rsidR="00711BCA" w:rsidRPr="00587491" w:rsidRDefault="00711BCA" w:rsidP="00BC694D">
      <w:pPr>
        <w:rPr>
          <w:color w:val="FF0000"/>
          <w:sz w:val="15"/>
          <w:szCs w:val="15"/>
        </w:rPr>
      </w:pPr>
      <w:r w:rsidRPr="00587491">
        <w:rPr>
          <w:color w:val="FF0000"/>
          <w:sz w:val="15"/>
          <w:szCs w:val="15"/>
        </w:rPr>
        <w:t xml:space="preserve">m_vecSVMManager  </w:t>
      </w:r>
      <w:r w:rsidRPr="00587491">
        <w:rPr>
          <w:rFonts w:hint="eastAsia"/>
          <w:color w:val="FF0000"/>
          <w:sz w:val="15"/>
          <w:szCs w:val="15"/>
        </w:rPr>
        <w:t>对应于</w:t>
      </w:r>
      <w:r w:rsidRPr="00587491">
        <w:rPr>
          <w:color w:val="FF0000"/>
          <w:sz w:val="15"/>
          <w:szCs w:val="15"/>
        </w:rPr>
        <w:t xml:space="preserve"> #define SVM_CONFIG_FILE</w:t>
      </w:r>
      <w:r w:rsidRPr="00587491">
        <w:rPr>
          <w:color w:val="FF0000"/>
          <w:sz w:val="15"/>
          <w:szCs w:val="15"/>
        </w:rPr>
        <w:tab/>
        <w:t>"SearchTypeViewMapping.xml"</w:t>
      </w:r>
    </w:p>
    <w:p w:rsidR="00711BCA" w:rsidRPr="00587491" w:rsidRDefault="00711BCA" w:rsidP="00BC694D">
      <w:pPr>
        <w:rPr>
          <w:color w:val="FF0000"/>
          <w:sz w:val="15"/>
          <w:szCs w:val="15"/>
        </w:rPr>
      </w:pPr>
      <w:r w:rsidRPr="00587491">
        <w:rPr>
          <w:color w:val="FF0000"/>
          <w:sz w:val="15"/>
          <w:szCs w:val="15"/>
        </w:rPr>
        <w:t xml:space="preserve">m_vecSMMManager </w:t>
      </w:r>
      <w:r w:rsidRPr="00587491">
        <w:rPr>
          <w:rFonts w:hint="eastAsia"/>
          <w:color w:val="FF0000"/>
          <w:sz w:val="15"/>
          <w:szCs w:val="15"/>
        </w:rPr>
        <w:t>对应于</w:t>
      </w:r>
      <w:r w:rsidRPr="00587491">
        <w:rPr>
          <w:color w:val="FF0000"/>
          <w:sz w:val="15"/>
          <w:szCs w:val="15"/>
        </w:rPr>
        <w:t xml:space="preserve"> #define SMM_CONFIG_FILE</w:t>
      </w:r>
      <w:r w:rsidRPr="00587491">
        <w:rPr>
          <w:color w:val="FF0000"/>
          <w:sz w:val="15"/>
          <w:szCs w:val="15"/>
        </w:rPr>
        <w:tab/>
        <w:t>"SearchTypeModuleMapping.xml"</w:t>
      </w:r>
    </w:p>
    <w:p w:rsidR="00711BCA" w:rsidRPr="00BC694D" w:rsidRDefault="00711BCA">
      <w:pPr>
        <w:rPr>
          <w:sz w:val="15"/>
          <w:szCs w:val="15"/>
        </w:rPr>
      </w:pPr>
    </w:p>
    <w:p w:rsidR="00711BCA" w:rsidRPr="00C95C5D" w:rsidRDefault="00711BCA">
      <w:pPr>
        <w:rPr>
          <w:b/>
          <w:sz w:val="15"/>
          <w:szCs w:val="15"/>
        </w:rPr>
      </w:pPr>
      <w:r w:rsidRPr="00C95C5D">
        <w:rPr>
          <w:b/>
          <w:sz w:val="15"/>
          <w:szCs w:val="15"/>
        </w:rPr>
        <w:t xml:space="preserve">../conf/base </w:t>
      </w:r>
      <w:r w:rsidRPr="00C95C5D">
        <w:rPr>
          <w:rFonts w:hint="eastAsia"/>
          <w:b/>
          <w:sz w:val="15"/>
          <w:szCs w:val="15"/>
        </w:rPr>
        <w:t>目录</w:t>
      </w:r>
    </w:p>
    <w:p w:rsidR="00711BCA" w:rsidRPr="007763C2" w:rsidRDefault="00711BCA">
      <w:pPr>
        <w:rPr>
          <w:color w:val="7030A0"/>
          <w:sz w:val="15"/>
          <w:szCs w:val="15"/>
        </w:rPr>
      </w:pPr>
      <w:r w:rsidRPr="007763C2">
        <w:rPr>
          <w:color w:val="7030A0"/>
          <w:sz w:val="15"/>
          <w:szCs w:val="15"/>
        </w:rPr>
        <w:t xml:space="preserve">m_oCAMACMManager  </w:t>
      </w:r>
      <w:r w:rsidRPr="007763C2">
        <w:rPr>
          <w:rFonts w:hint="eastAsia"/>
          <w:color w:val="7030A0"/>
          <w:sz w:val="15"/>
          <w:szCs w:val="15"/>
        </w:rPr>
        <w:t>对应于</w:t>
      </w:r>
      <w:r w:rsidRPr="007763C2">
        <w:rPr>
          <w:color w:val="7030A0"/>
          <w:sz w:val="15"/>
          <w:szCs w:val="15"/>
        </w:rPr>
        <w:t>#define AMACM_CONFIG_FILE</w:t>
      </w:r>
      <w:r w:rsidRPr="007763C2">
        <w:rPr>
          <w:color w:val="7030A0"/>
          <w:sz w:val="15"/>
          <w:szCs w:val="15"/>
        </w:rPr>
        <w:tab/>
        <w:t>"AuctionMainAreaControlMapping.xml"</w:t>
      </w:r>
    </w:p>
    <w:p w:rsidR="00711BCA" w:rsidRPr="007763C2" w:rsidRDefault="00711BCA">
      <w:pPr>
        <w:rPr>
          <w:color w:val="7030A0"/>
          <w:sz w:val="15"/>
          <w:szCs w:val="15"/>
        </w:rPr>
      </w:pPr>
      <w:r w:rsidRPr="007763C2">
        <w:rPr>
          <w:color w:val="7030A0"/>
          <w:sz w:val="15"/>
          <w:szCs w:val="15"/>
        </w:rPr>
        <w:t xml:space="preserve">m_oCAMASMManager  </w:t>
      </w:r>
      <w:r w:rsidRPr="007763C2">
        <w:rPr>
          <w:rFonts w:hint="eastAsia"/>
          <w:color w:val="7030A0"/>
          <w:sz w:val="15"/>
          <w:szCs w:val="15"/>
        </w:rPr>
        <w:t>对应于</w:t>
      </w:r>
      <w:r w:rsidRPr="007763C2">
        <w:rPr>
          <w:color w:val="7030A0"/>
          <w:sz w:val="15"/>
          <w:szCs w:val="15"/>
        </w:rPr>
        <w:t>#define AMASM_CONFIG_FILE</w:t>
      </w:r>
      <w:r w:rsidRPr="007763C2">
        <w:rPr>
          <w:color w:val="7030A0"/>
          <w:sz w:val="15"/>
          <w:szCs w:val="15"/>
        </w:rPr>
        <w:tab/>
        <w:t>"AuctionMainAreaStuffMappinp.xml"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F21892">
        <w:rPr>
          <w:sz w:val="15"/>
          <w:szCs w:val="15"/>
        </w:rPr>
        <w:t>CViewManager::Initialize</w:t>
      </w:r>
      <w:r>
        <w:rPr>
          <w:sz w:val="15"/>
          <w:szCs w:val="15"/>
        </w:rPr>
        <w:t xml:space="preserve">()  </w:t>
      </w:r>
      <w:r>
        <w:rPr>
          <w:rFonts w:hint="eastAsia"/>
          <w:sz w:val="15"/>
          <w:szCs w:val="15"/>
        </w:rPr>
        <w:t>初始化二次</w:t>
      </w:r>
    </w:p>
    <w:p w:rsidR="00711BCA" w:rsidRDefault="00711BCA">
      <w:pPr>
        <w:rPr>
          <w:sz w:val="15"/>
          <w:szCs w:val="15"/>
        </w:rPr>
      </w:pPr>
    </w:p>
    <w:p w:rsidR="00711BCA" w:rsidRDefault="00711BCA" w:rsidP="00C1445A">
      <w:pPr>
        <w:pStyle w:val="Heading4"/>
      </w:pPr>
      <w:r w:rsidRPr="007F7DDC">
        <w:t>CMVMManager::Initialize()</w:t>
      </w:r>
      <w:r>
        <w:t xml:space="preserve"> </w:t>
      </w:r>
    </w:p>
    <w:p w:rsidR="00711BCA" w:rsidRPr="007F7DDC" w:rsidRDefault="00711BCA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其初始化的过程</w:t>
      </w:r>
    </w:p>
    <w:p w:rsidR="00711BCA" w:rsidRDefault="00711BCA">
      <w:pPr>
        <w:rPr>
          <w:sz w:val="15"/>
          <w:szCs w:val="15"/>
        </w:rPr>
      </w:pPr>
      <w:r w:rsidRPr="00FE54B8">
        <w:rPr>
          <w:sz w:val="15"/>
          <w:szCs w:val="15"/>
        </w:rPr>
        <w:t>TotalConfigNum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获取到个数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取配置文件</w:t>
      </w:r>
      <w:r w:rsidRPr="006162B0">
        <w:rPr>
          <w:sz w:val="15"/>
          <w:szCs w:val="15"/>
        </w:rPr>
        <w:t>Config</w:t>
      </w:r>
    </w:p>
    <w:p w:rsidR="00711BCA" w:rsidRDefault="00711BCA">
      <w:pPr>
        <w:rPr>
          <w:sz w:val="15"/>
          <w:szCs w:val="15"/>
        </w:rPr>
      </w:pPr>
    </w:p>
    <w:p w:rsidR="00711BCA" w:rsidRPr="004463ED" w:rsidRDefault="00711BCA" w:rsidP="004463ED">
      <w:pPr>
        <w:rPr>
          <w:sz w:val="15"/>
          <w:szCs w:val="15"/>
        </w:rPr>
      </w:pPr>
      <w:r w:rsidRPr="004463ED">
        <w:rPr>
          <w:sz w:val="15"/>
          <w:szCs w:val="15"/>
        </w:rPr>
        <w:t>CStringHelper::SplitStringIntoVector(vecMap[1].c_str(),":",vecTerm);</w:t>
      </w:r>
    </w:p>
    <w:p w:rsidR="00711BCA" w:rsidRPr="004463ED" w:rsidRDefault="00711BCA" w:rsidP="004463ED">
      <w:pPr>
        <w:rPr>
          <w:sz w:val="15"/>
          <w:szCs w:val="15"/>
        </w:rPr>
      </w:pPr>
      <w:r w:rsidRPr="004463ED">
        <w:rPr>
          <w:sz w:val="15"/>
          <w:szCs w:val="15"/>
        </w:rPr>
        <w:tab/>
      </w:r>
      <w:r w:rsidRPr="004463ED">
        <w:rPr>
          <w:sz w:val="15"/>
          <w:szCs w:val="15"/>
        </w:rPr>
        <w:tab/>
      </w:r>
      <w:r w:rsidRPr="004463ED">
        <w:rPr>
          <w:sz w:val="15"/>
          <w:szCs w:val="15"/>
        </w:rPr>
        <w:tab/>
        <w:t>for(uint32_t dwPos=0;dwPos&lt;MVM_TERM_NUM;dwPos++)</w:t>
      </w:r>
    </w:p>
    <w:p w:rsidR="00711BCA" w:rsidRDefault="00711BCA" w:rsidP="004463ED">
      <w:pPr>
        <w:rPr>
          <w:sz w:val="15"/>
          <w:szCs w:val="15"/>
        </w:rPr>
      </w:pPr>
      <w:r w:rsidRPr="004463ED">
        <w:rPr>
          <w:sz w:val="15"/>
          <w:szCs w:val="15"/>
        </w:rPr>
        <w:tab/>
      </w:r>
      <w:r w:rsidRPr="004463ED">
        <w:rPr>
          <w:sz w:val="15"/>
          <w:szCs w:val="15"/>
        </w:rPr>
        <w:tab/>
      </w:r>
      <w:r w:rsidRPr="004463ED">
        <w:rPr>
          <w:sz w:val="15"/>
          <w:szCs w:val="15"/>
        </w:rPr>
        <w:tab/>
        <w:t>{</w:t>
      </w:r>
    </w:p>
    <w:p w:rsidR="00711BCA" w:rsidRDefault="00711BCA" w:rsidP="004463ED">
      <w:pPr>
        <w:rPr>
          <w:sz w:val="15"/>
          <w:szCs w:val="15"/>
        </w:rPr>
      </w:pPr>
    </w:p>
    <w:p w:rsidR="00711BCA" w:rsidRDefault="00711BCA" w:rsidP="004463E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获取中间的数值；即</w:t>
      </w:r>
      <w:r w:rsidRPr="00635ABD">
        <w:rPr>
          <w:sz w:val="15"/>
          <w:szCs w:val="15"/>
        </w:rPr>
        <w:t xml:space="preserve"> ddwKey</w:t>
      </w:r>
    </w:p>
    <w:p w:rsidR="00711BCA" w:rsidRDefault="00711BCA" w:rsidP="004463E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通过移位</w:t>
      </w:r>
      <w:r>
        <w:rPr>
          <w:sz w:val="15"/>
          <w:szCs w:val="15"/>
        </w:rPr>
        <w:t xml:space="preserve"> *1024 </w:t>
      </w:r>
      <w:r>
        <w:rPr>
          <w:rFonts w:hint="eastAsia"/>
          <w:sz w:val="15"/>
          <w:szCs w:val="15"/>
        </w:rPr>
        <w:t>（十进制数值）</w:t>
      </w:r>
    </w:p>
    <w:p w:rsidR="00711BCA" w:rsidRDefault="00711BCA">
      <w:pPr>
        <w:rPr>
          <w:sz w:val="15"/>
          <w:szCs w:val="15"/>
        </w:rPr>
      </w:pPr>
    </w:p>
    <w:p w:rsidR="00711BCA" w:rsidRPr="0079573C" w:rsidRDefault="00711BCA">
      <w:pPr>
        <w:rPr>
          <w:sz w:val="15"/>
          <w:szCs w:val="15"/>
        </w:rPr>
      </w:pPr>
      <w:r w:rsidRPr="0079573C">
        <w:rPr>
          <w:sz w:val="15"/>
          <w:szCs w:val="15"/>
        </w:rPr>
        <w:t>dwValue=strtoull(vecMap[0].c_str(),NULL,10);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字符串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转换成数字；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DF0B86">
      <w:pPr>
        <w:pStyle w:val="Heading4"/>
      </w:pPr>
      <w:r w:rsidRPr="00F22873">
        <w:t>CViewManager::PageBuilder(</w:t>
      </w:r>
      <w:r>
        <w:t>)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>/*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ab/>
        <w:t>&lt;Item Name="TotalConfigNum"</w:t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  <w:t>Value="56"/&gt;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ab/>
        <w:t>&lt;Item Name="Config0"</w:t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  <w:t>Value="0|10|html"/&gt;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ab/>
        <w:t>&lt;Item Name="Config1"</w:t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  <w:t>Value="0:0|11|html"/&gt;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ab/>
        <w:t>&lt;Item Name="Config2"</w:t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</w:r>
      <w:r w:rsidRPr="00AB4E3B">
        <w:rPr>
          <w:color w:val="FF0000"/>
          <w:sz w:val="15"/>
          <w:szCs w:val="15"/>
        </w:rPr>
        <w:tab/>
        <w:t>Value="0:0:0:1023:1:0|12|html"/&gt;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ab/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ab/>
        <w:t>PageType:FrameID:AreaID:ModuleFrameID:ModuleID:ModuleStyle|ViewID|Type</w:t>
      </w:r>
    </w:p>
    <w:p w:rsidR="00711BCA" w:rsidRPr="00AB4E3B" w:rsidRDefault="00711BCA" w:rsidP="00AB4E3B">
      <w:pPr>
        <w:rPr>
          <w:color w:val="FF0000"/>
          <w:sz w:val="15"/>
          <w:szCs w:val="15"/>
        </w:rPr>
      </w:pPr>
      <w:r w:rsidRPr="00AB4E3B">
        <w:rPr>
          <w:color w:val="FF0000"/>
          <w:sz w:val="15"/>
          <w:szCs w:val="15"/>
        </w:rPr>
        <w:t>*/</w:t>
      </w: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 xml:space="preserve">Config </w:t>
      </w:r>
      <w:r>
        <w:rPr>
          <w:rFonts w:hint="eastAsia"/>
          <w:sz w:val="15"/>
          <w:szCs w:val="15"/>
        </w:rPr>
        <w:t>配置文件获取</w:t>
      </w:r>
      <w:r>
        <w:rPr>
          <w:sz w:val="15"/>
          <w:szCs w:val="15"/>
        </w:rPr>
        <w:t>html</w:t>
      </w:r>
      <w:r>
        <w:rPr>
          <w:rFonts w:hint="eastAsia"/>
          <w:sz w:val="15"/>
          <w:szCs w:val="15"/>
        </w:rPr>
        <w:t>等页面配置；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>1.</w:t>
      </w:r>
      <w:r>
        <w:rPr>
          <w:rFonts w:hint="eastAsia"/>
          <w:sz w:val="15"/>
          <w:szCs w:val="15"/>
        </w:rPr>
        <w:t>调用</w:t>
      </w:r>
      <w:r w:rsidRPr="00CD45C7">
        <w:rPr>
          <w:sz w:val="15"/>
          <w:szCs w:val="15"/>
        </w:rPr>
        <w:t>CDataManager oDataManager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初始化</w:t>
      </w:r>
    </w:p>
    <w:p w:rsidR="00711BCA" w:rsidRDefault="00711BCA">
      <w:pPr>
        <w:rPr>
          <w:sz w:val="15"/>
          <w:szCs w:val="15"/>
        </w:rPr>
      </w:pPr>
    </w:p>
    <w:p w:rsidR="00711BCA" w:rsidRPr="00D0784E" w:rsidRDefault="00711BCA" w:rsidP="00D0784E">
      <w:pPr>
        <w:rPr>
          <w:sz w:val="15"/>
          <w:szCs w:val="15"/>
        </w:rPr>
      </w:pPr>
      <w:r>
        <w:rPr>
          <w:sz w:val="15"/>
          <w:szCs w:val="15"/>
        </w:rPr>
        <w:t>2.</w:t>
      </w:r>
      <w:r w:rsidRPr="00D0784E">
        <w:rPr>
          <w:sz w:val="15"/>
          <w:szCs w:val="15"/>
        </w:rPr>
        <w:tab/>
        <w:t>// page no need layout, build with one viewId</w:t>
      </w:r>
    </w:p>
    <w:p w:rsidR="00711BCA" w:rsidRPr="00D0784E" w:rsidRDefault="00711BCA" w:rsidP="00D0784E">
      <w:pPr>
        <w:rPr>
          <w:sz w:val="15"/>
          <w:szCs w:val="15"/>
        </w:rPr>
      </w:pPr>
      <w:r w:rsidRPr="00D0784E">
        <w:rPr>
          <w:sz w:val="15"/>
          <w:szCs w:val="15"/>
        </w:rPr>
        <w:tab/>
        <w:t>if(IsWithoutLayoutPage(oRequestFilter.GetPage()))</w:t>
      </w:r>
    </w:p>
    <w:p w:rsidR="00711BCA" w:rsidRPr="00D0784E" w:rsidRDefault="00711BCA" w:rsidP="00D0784E">
      <w:pPr>
        <w:rPr>
          <w:sz w:val="15"/>
          <w:szCs w:val="15"/>
        </w:rPr>
      </w:pPr>
      <w:r w:rsidRPr="00D0784E">
        <w:rPr>
          <w:sz w:val="15"/>
          <w:szCs w:val="15"/>
        </w:rPr>
        <w:tab/>
        <w:t>{</w:t>
      </w:r>
    </w:p>
    <w:p w:rsidR="00711BCA" w:rsidRPr="00D0784E" w:rsidRDefault="00711BCA" w:rsidP="00D0784E">
      <w:pPr>
        <w:rPr>
          <w:sz w:val="15"/>
          <w:szCs w:val="15"/>
        </w:rPr>
      </w:pPr>
      <w:r w:rsidRPr="00D0784E">
        <w:rPr>
          <w:sz w:val="15"/>
          <w:szCs w:val="15"/>
        </w:rPr>
        <w:tab/>
      </w:r>
      <w:r w:rsidRPr="00D0784E">
        <w:rPr>
          <w:sz w:val="15"/>
          <w:szCs w:val="15"/>
        </w:rPr>
        <w:tab/>
        <w:t>const_cast&lt;uint32_t&amp;&gt;(dwViewID) = m_vecMVMManager[0].GetPageView(oRequestFilter.GetPage(), dwPageType);</w:t>
      </w:r>
    </w:p>
    <w:p w:rsidR="00711BCA" w:rsidRDefault="00711BCA" w:rsidP="00D0784E">
      <w:pPr>
        <w:rPr>
          <w:sz w:val="15"/>
          <w:szCs w:val="15"/>
        </w:rPr>
      </w:pPr>
      <w:r w:rsidRPr="00D0784E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 xml:space="preserve">3.            </w:t>
      </w:r>
      <w:r w:rsidRPr="00E72FB7">
        <w:rPr>
          <w:sz w:val="15"/>
          <w:szCs w:val="15"/>
        </w:rPr>
        <w:t>oShopInfoDaoStub4Web.GetModuleType</w:t>
      </w:r>
      <w:r>
        <w:rPr>
          <w:sz w:val="15"/>
          <w:szCs w:val="15"/>
        </w:rPr>
        <w:t>()</w:t>
      </w:r>
    </w:p>
    <w:p w:rsidR="00711BCA" w:rsidRDefault="00711BCA" w:rsidP="008D1D03">
      <w:pPr>
        <w:rPr>
          <w:sz w:val="15"/>
          <w:szCs w:val="15"/>
        </w:rPr>
      </w:pPr>
      <w:r w:rsidRPr="008D1D03">
        <w:rPr>
          <w:sz w:val="15"/>
          <w:szCs w:val="15"/>
        </w:rPr>
        <w:t>uint32_t dwRet = oShopInfoDaoStub4Web.GetModuleType</w:t>
      </w:r>
    </w:p>
    <w:p w:rsidR="00711BCA" w:rsidRPr="008D1D03" w:rsidRDefault="00711BCA" w:rsidP="008D1D03">
      <w:pPr>
        <w:rPr>
          <w:sz w:val="15"/>
          <w:szCs w:val="15"/>
        </w:rPr>
      </w:pPr>
      <w:r w:rsidRPr="008D1D03">
        <w:rPr>
          <w:sz w:val="15"/>
          <w:szCs w:val="15"/>
        </w:rPr>
        <w:t>(oCntlInfo, strMachineKey,strSource,dwUin, strInReserve,dwModuleType,</w:t>
      </w:r>
    </w:p>
    <w:p w:rsidR="00711BCA" w:rsidRDefault="00711BCA" w:rsidP="008D1D03">
      <w:pPr>
        <w:rPr>
          <w:sz w:val="15"/>
          <w:szCs w:val="15"/>
        </w:rPr>
      </w:pPr>
      <w:r w:rsidRPr="008D1D03">
        <w:rPr>
          <w:sz w:val="15"/>
          <w:szCs w:val="15"/>
        </w:rPr>
        <w:tab/>
      </w:r>
      <w:r w:rsidRPr="008D1D03">
        <w:rPr>
          <w:sz w:val="15"/>
          <w:szCs w:val="15"/>
        </w:rPr>
        <w:tab/>
      </w:r>
      <w:r w:rsidRPr="008D1D03">
        <w:rPr>
          <w:sz w:val="15"/>
          <w:szCs w:val="15"/>
        </w:rPr>
        <w:tab/>
      </w:r>
      <w:r w:rsidRPr="008D1D03">
        <w:rPr>
          <w:sz w:val="15"/>
          <w:szCs w:val="15"/>
        </w:rPr>
        <w:tab/>
        <w:t>strErrmsg,strOutReserve);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8B4014">
      <w:pPr>
        <w:numPr>
          <w:ilvl w:val="0"/>
          <w:numId w:val="14"/>
        </w:numPr>
        <w:rPr>
          <w:sz w:val="15"/>
          <w:szCs w:val="15"/>
        </w:rPr>
      </w:pPr>
      <w:r>
        <w:rPr>
          <w:rFonts w:hint="eastAsia"/>
          <w:sz w:val="15"/>
          <w:szCs w:val="15"/>
        </w:rPr>
        <w:t>三种根据条件选择一种生成页面；</w:t>
      </w:r>
    </w:p>
    <w:p w:rsidR="00711BCA" w:rsidRDefault="00711BCA" w:rsidP="008B401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根据</w:t>
      </w:r>
      <w:r>
        <w:rPr>
          <w:sz w:val="15"/>
          <w:szCs w:val="15"/>
        </w:rPr>
        <w:t xml:space="preserve"> url parse </w:t>
      </w:r>
      <w:r>
        <w:rPr>
          <w:rFonts w:hint="eastAsia"/>
          <w:sz w:val="15"/>
          <w:szCs w:val="15"/>
        </w:rPr>
        <w:t>获取获取到的信息；</w:t>
      </w:r>
    </w:p>
    <w:p w:rsidR="00711BCA" w:rsidRDefault="00711BCA" w:rsidP="008B4014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267340">
        <w:rPr>
          <w:sz w:val="15"/>
          <w:szCs w:val="15"/>
        </w:rPr>
        <w:t>CViewManager::ViewPageMaker</w:t>
      </w:r>
      <w:r>
        <w:rPr>
          <w:sz w:val="15"/>
          <w:szCs w:val="15"/>
        </w:rPr>
        <w:t xml:space="preserve"> ()    </w:t>
      </w:r>
    </w:p>
    <w:p w:rsidR="00711BCA" w:rsidRDefault="00711BCA">
      <w:pPr>
        <w:rPr>
          <w:sz w:val="15"/>
          <w:szCs w:val="15"/>
        </w:rPr>
      </w:pPr>
    </w:p>
    <w:p w:rsidR="00711BCA" w:rsidRPr="00625833" w:rsidRDefault="00711BCA">
      <w:pPr>
        <w:rPr>
          <w:sz w:val="15"/>
          <w:szCs w:val="15"/>
        </w:rPr>
      </w:pPr>
      <w:r w:rsidRPr="00625833">
        <w:rPr>
          <w:sz w:val="15"/>
          <w:szCs w:val="15"/>
        </w:rPr>
        <w:t>dwPageType!=HTML_PAGE||dwViewID!=0||dwTssID!=0</w:t>
      </w:r>
    </w:p>
    <w:p w:rsidR="00711BCA" w:rsidRPr="008B4014" w:rsidRDefault="00711BCA">
      <w:pPr>
        <w:rPr>
          <w:sz w:val="15"/>
          <w:szCs w:val="15"/>
        </w:rPr>
      </w:pPr>
      <w:r w:rsidRPr="008B4014">
        <w:rPr>
          <w:sz w:val="15"/>
          <w:szCs w:val="15"/>
        </w:rPr>
        <w:t>URL_SHOP_VIEW</w:t>
      </w:r>
      <w:r>
        <w:rPr>
          <w:sz w:val="15"/>
          <w:szCs w:val="15"/>
        </w:rPr>
        <w:t xml:space="preserve">   </w:t>
      </w:r>
      <w:r>
        <w:rPr>
          <w:sz w:val="15"/>
          <w:szCs w:val="15"/>
        </w:rPr>
        <w:tab/>
      </w:r>
      <w:r w:rsidRPr="008B4014">
        <w:rPr>
          <w:sz w:val="15"/>
          <w:szCs w:val="15"/>
        </w:rPr>
        <w:t>oRequestFilter.SetViewId(dwViewID);</w:t>
      </w:r>
    </w:p>
    <w:p w:rsidR="00711BCA" w:rsidRDefault="00711BCA">
      <w:pPr>
        <w:rPr>
          <w:sz w:val="15"/>
          <w:szCs w:val="15"/>
        </w:rPr>
      </w:pPr>
      <w:r w:rsidRPr="00625833">
        <w:rPr>
          <w:sz w:val="15"/>
          <w:szCs w:val="15"/>
        </w:rPr>
        <w:t>URL_SHOP_DESCRIPTION</w:t>
      </w:r>
      <w:r>
        <w:rPr>
          <w:sz w:val="15"/>
          <w:szCs w:val="15"/>
        </w:rPr>
        <w:t xml:space="preserve">   </w:t>
      </w:r>
      <w:r w:rsidRPr="00625833">
        <w:rPr>
          <w:sz w:val="15"/>
          <w:szCs w:val="15"/>
        </w:rPr>
        <w:t>oRequestFilter.SetTssId(strtoull(SubString(strUrl,3).c_str(),NULL,10));</w:t>
      </w:r>
    </w:p>
    <w:p w:rsidR="00711BCA" w:rsidRDefault="00711BCA">
      <w:pPr>
        <w:rPr>
          <w:sz w:val="15"/>
          <w:szCs w:val="15"/>
        </w:rPr>
      </w:pPr>
      <w:r w:rsidRPr="008B4014">
        <w:rPr>
          <w:sz w:val="15"/>
          <w:szCs w:val="15"/>
        </w:rPr>
        <w:t>URL_SHOP_COMMON</w:t>
      </w:r>
      <w:r>
        <w:rPr>
          <w:sz w:val="15"/>
          <w:szCs w:val="15"/>
        </w:rPr>
        <w:t xml:space="preserve"> 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267340">
        <w:rPr>
          <w:sz w:val="15"/>
          <w:szCs w:val="15"/>
        </w:rPr>
        <w:t>CViewManager::ModulePageMaker</w:t>
      </w:r>
      <w:r>
        <w:rPr>
          <w:sz w:val="15"/>
          <w:szCs w:val="15"/>
        </w:rPr>
        <w:t>()</w:t>
      </w:r>
    </w:p>
    <w:p w:rsidR="00711BCA" w:rsidRDefault="00711BCA">
      <w:pPr>
        <w:rPr>
          <w:sz w:val="15"/>
          <w:szCs w:val="15"/>
        </w:rPr>
      </w:pPr>
    </w:p>
    <w:p w:rsidR="00711BCA" w:rsidRDefault="00711BCA" w:rsidP="008B4014">
      <w:pPr>
        <w:rPr>
          <w:sz w:val="15"/>
          <w:szCs w:val="15"/>
        </w:rPr>
      </w:pPr>
      <w:r w:rsidRPr="008B4014">
        <w:rPr>
          <w:sz w:val="15"/>
          <w:szCs w:val="15"/>
        </w:rPr>
        <w:t>else if(ddwSequenceID!=0)</w:t>
      </w:r>
    </w:p>
    <w:p w:rsidR="00711BCA" w:rsidRDefault="00711BCA" w:rsidP="008B4014">
      <w:pPr>
        <w:rPr>
          <w:sz w:val="15"/>
          <w:szCs w:val="15"/>
        </w:rPr>
      </w:pPr>
      <w:r w:rsidRPr="00625833">
        <w:rPr>
          <w:sz w:val="15"/>
          <w:szCs w:val="15"/>
        </w:rPr>
        <w:t>URL_SHOP_MODULE</w:t>
      </w:r>
      <w:r>
        <w:rPr>
          <w:sz w:val="15"/>
          <w:szCs w:val="15"/>
        </w:rPr>
        <w:t xml:space="preserve">    </w:t>
      </w:r>
      <w:r w:rsidRPr="00625833">
        <w:rPr>
          <w:sz w:val="15"/>
          <w:szCs w:val="15"/>
        </w:rPr>
        <w:t>oRequestFilter.SetSequenceId(strtoull(SubString(strUrl,2).c_str(),NULL,10));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其他条件都是这个页面生成的；</w:t>
      </w:r>
    </w:p>
    <w:p w:rsidR="00711BCA" w:rsidRDefault="00711BCA">
      <w:pPr>
        <w:rPr>
          <w:sz w:val="15"/>
          <w:szCs w:val="15"/>
        </w:rPr>
      </w:pPr>
      <w:r w:rsidRPr="00267340">
        <w:rPr>
          <w:sz w:val="15"/>
          <w:szCs w:val="15"/>
        </w:rPr>
        <w:t>CViewManager::WholePageMaker</w:t>
      </w:r>
      <w:r>
        <w:rPr>
          <w:sz w:val="15"/>
          <w:szCs w:val="15"/>
        </w:rPr>
        <w:t>()</w:t>
      </w:r>
    </w:p>
    <w:p w:rsidR="00711BCA" w:rsidRDefault="00711BCA">
      <w:pPr>
        <w:rPr>
          <w:sz w:val="15"/>
          <w:szCs w:val="15"/>
        </w:rPr>
      </w:pPr>
    </w:p>
    <w:p w:rsidR="00711BCA" w:rsidRPr="008B4014" w:rsidRDefault="00711BCA" w:rsidP="008B4014">
      <w:pPr>
        <w:rPr>
          <w:sz w:val="15"/>
          <w:szCs w:val="15"/>
        </w:rPr>
      </w:pPr>
      <w:r w:rsidRPr="008B4014">
        <w:rPr>
          <w:sz w:val="15"/>
          <w:szCs w:val="15"/>
        </w:rPr>
        <w:t>URL_SHOPDYNAMIC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5A7235">
      <w:pPr>
        <w:pStyle w:val="Heading4"/>
      </w:pPr>
      <w:r w:rsidRPr="00267340">
        <w:t>CViewManager::WholePageMaker</w:t>
      </w:r>
      <w:r>
        <w:t>()</w:t>
      </w:r>
    </w:p>
    <w:p w:rsidR="00711BCA" w:rsidRDefault="00711BCA">
      <w:pPr>
        <w:rPr>
          <w:sz w:val="15"/>
          <w:szCs w:val="15"/>
        </w:rPr>
      </w:pPr>
      <w:r w:rsidRPr="0036173E">
        <w:rPr>
          <w:sz w:val="15"/>
          <w:szCs w:val="15"/>
        </w:rPr>
        <w:t>iRetCode=oDataManager.Run();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一共有二次</w:t>
      </w:r>
    </w:p>
    <w:p w:rsidR="00711BCA" w:rsidRPr="00E840BD" w:rsidRDefault="00711BCA">
      <w:pPr>
        <w:rPr>
          <w:color w:val="FF0000"/>
          <w:sz w:val="15"/>
          <w:szCs w:val="15"/>
        </w:rPr>
      </w:pPr>
      <w:r w:rsidRPr="00E840BD">
        <w:rPr>
          <w:rFonts w:hint="eastAsia"/>
          <w:color w:val="FF0000"/>
          <w:sz w:val="15"/>
          <w:szCs w:val="15"/>
        </w:rPr>
        <w:t>第一次拉取</w:t>
      </w:r>
      <w:r w:rsidRPr="0030622B">
        <w:rPr>
          <w:color w:val="FF0000"/>
          <w:sz w:val="15"/>
          <w:szCs w:val="15"/>
        </w:rPr>
        <w:t>//</w:t>
      </w:r>
      <w:r w:rsidRPr="0030622B">
        <w:rPr>
          <w:rFonts w:hint="eastAsia"/>
          <w:color w:val="FF0000"/>
          <w:sz w:val="15"/>
          <w:szCs w:val="15"/>
        </w:rPr>
        <w:t>取用户</w:t>
      </w:r>
      <w:r w:rsidRPr="0030622B">
        <w:rPr>
          <w:color w:val="FF0000"/>
          <w:sz w:val="15"/>
          <w:szCs w:val="15"/>
        </w:rPr>
        <w:t>/</w:t>
      </w:r>
      <w:r w:rsidRPr="0030622B">
        <w:rPr>
          <w:rFonts w:hint="eastAsia"/>
          <w:color w:val="FF0000"/>
          <w:sz w:val="15"/>
          <w:szCs w:val="15"/>
        </w:rPr>
        <w:t>布局</w:t>
      </w:r>
      <w:r w:rsidRPr="0030622B">
        <w:rPr>
          <w:color w:val="FF0000"/>
          <w:sz w:val="15"/>
          <w:szCs w:val="15"/>
        </w:rPr>
        <w:t>/</w:t>
      </w:r>
      <w:r w:rsidRPr="0030622B">
        <w:rPr>
          <w:rFonts w:hint="eastAsia"/>
          <w:color w:val="FF0000"/>
          <w:sz w:val="15"/>
          <w:szCs w:val="15"/>
        </w:rPr>
        <w:t>店铺信息</w:t>
      </w:r>
      <w:r w:rsidRPr="00E840BD">
        <w:rPr>
          <w:rFonts w:hint="eastAsia"/>
          <w:color w:val="FF0000"/>
          <w:sz w:val="15"/>
          <w:szCs w:val="15"/>
        </w:rPr>
        <w:t>；</w:t>
      </w:r>
      <w:r>
        <w:rPr>
          <w:color w:val="FF0000"/>
          <w:sz w:val="15"/>
          <w:szCs w:val="15"/>
        </w:rPr>
        <w:t xml:space="preserve">  </w:t>
      </w:r>
      <w:r w:rsidRPr="00E840BD">
        <w:rPr>
          <w:rFonts w:hint="eastAsia"/>
          <w:color w:val="FF0000"/>
          <w:sz w:val="15"/>
          <w:szCs w:val="15"/>
        </w:rPr>
        <w:t>第二次拉取</w:t>
      </w:r>
      <w:r>
        <w:rPr>
          <w:rFonts w:hint="eastAsia"/>
          <w:color w:val="FF0000"/>
          <w:sz w:val="15"/>
          <w:szCs w:val="15"/>
        </w:rPr>
        <w:t>商品</w:t>
      </w:r>
      <w:r w:rsidRPr="00E840BD">
        <w:rPr>
          <w:rFonts w:hint="eastAsia"/>
          <w:color w:val="FF0000"/>
          <w:sz w:val="15"/>
          <w:szCs w:val="15"/>
        </w:rPr>
        <w:t>数据；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>1.</w:t>
      </w:r>
      <w:r>
        <w:rPr>
          <w:rFonts w:hint="eastAsia"/>
          <w:sz w:val="15"/>
          <w:szCs w:val="15"/>
        </w:rPr>
        <w:t>首先获取部分参数</w:t>
      </w:r>
    </w:p>
    <w:p w:rsidR="00711BCA" w:rsidRDefault="00711BCA">
      <w:pPr>
        <w:rPr>
          <w:sz w:val="15"/>
          <w:szCs w:val="15"/>
        </w:rPr>
      </w:pPr>
    </w:p>
    <w:p w:rsidR="00711BCA" w:rsidRPr="007B0978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获取用户店铺</w:t>
      </w:r>
      <w:r>
        <w:rPr>
          <w:sz w:val="15"/>
          <w:szCs w:val="15"/>
        </w:rPr>
        <w:t xml:space="preserve">id  </w:t>
      </w:r>
      <w:r>
        <w:rPr>
          <w:rFonts w:hint="eastAsia"/>
          <w:sz w:val="15"/>
          <w:szCs w:val="15"/>
        </w:rPr>
        <w:t>以及</w:t>
      </w:r>
      <w:r>
        <w:rPr>
          <w:sz w:val="15"/>
          <w:szCs w:val="15"/>
        </w:rPr>
        <w:t xml:space="preserve"> </w:t>
      </w:r>
    </w:p>
    <w:p w:rsidR="00711BCA" w:rsidRPr="00C923C4" w:rsidRDefault="00711BCA" w:rsidP="00C923C4">
      <w:pPr>
        <w:rPr>
          <w:sz w:val="15"/>
          <w:szCs w:val="15"/>
        </w:rPr>
      </w:pPr>
      <w:r w:rsidRPr="00C923C4">
        <w:rPr>
          <w:sz w:val="15"/>
          <w:szCs w:val="15"/>
        </w:rPr>
        <w:tab/>
        <w:t>const uint32_t&amp; dwUin</w:t>
      </w:r>
      <w:r w:rsidRPr="00C923C4">
        <w:rPr>
          <w:sz w:val="15"/>
          <w:szCs w:val="15"/>
        </w:rPr>
        <w:tab/>
      </w:r>
      <w:r w:rsidRPr="00C923C4">
        <w:rPr>
          <w:sz w:val="15"/>
          <w:szCs w:val="15"/>
        </w:rPr>
        <w:tab/>
      </w:r>
      <w:r w:rsidRPr="00C923C4">
        <w:rPr>
          <w:sz w:val="15"/>
          <w:szCs w:val="15"/>
        </w:rPr>
        <w:tab/>
        <w:t>=oRequestFilter.GetUin();</w:t>
      </w:r>
    </w:p>
    <w:p w:rsidR="00711BCA" w:rsidRPr="00C923C4" w:rsidRDefault="00711BCA" w:rsidP="00C923C4">
      <w:pPr>
        <w:rPr>
          <w:sz w:val="15"/>
          <w:szCs w:val="15"/>
        </w:rPr>
      </w:pPr>
      <w:r w:rsidRPr="00C923C4">
        <w:rPr>
          <w:sz w:val="15"/>
          <w:szCs w:val="15"/>
        </w:rPr>
        <w:tab/>
        <w:t>const uint32_t&amp; dwPageID</w:t>
      </w:r>
      <w:r w:rsidRPr="00C923C4">
        <w:rPr>
          <w:sz w:val="15"/>
          <w:szCs w:val="15"/>
        </w:rPr>
        <w:tab/>
      </w:r>
      <w:r w:rsidRPr="00C923C4">
        <w:rPr>
          <w:sz w:val="15"/>
          <w:szCs w:val="15"/>
        </w:rPr>
        <w:tab/>
        <w:t>=oRequestFilter.GetPageId();</w:t>
      </w:r>
    </w:p>
    <w:p w:rsidR="00711BCA" w:rsidRPr="00C923C4" w:rsidRDefault="00711BCA" w:rsidP="00C923C4">
      <w:pPr>
        <w:rPr>
          <w:sz w:val="15"/>
          <w:szCs w:val="15"/>
        </w:rPr>
      </w:pPr>
      <w:r w:rsidRPr="00C923C4">
        <w:rPr>
          <w:sz w:val="15"/>
          <w:szCs w:val="15"/>
        </w:rPr>
        <w:tab/>
        <w:t>const uint32_t&amp; dwPatternID</w:t>
      </w:r>
      <w:r w:rsidRPr="00C923C4">
        <w:rPr>
          <w:sz w:val="15"/>
          <w:szCs w:val="15"/>
        </w:rPr>
        <w:tab/>
      </w:r>
      <w:r w:rsidRPr="00C923C4">
        <w:rPr>
          <w:sz w:val="15"/>
          <w:szCs w:val="15"/>
        </w:rPr>
        <w:tab/>
        <w:t>=oRequestFilter.GetPatternId();</w:t>
      </w:r>
    </w:p>
    <w:p w:rsidR="00711BCA" w:rsidRPr="00C923C4" w:rsidRDefault="00711BCA" w:rsidP="00C923C4">
      <w:pPr>
        <w:rPr>
          <w:sz w:val="15"/>
          <w:szCs w:val="15"/>
        </w:rPr>
      </w:pPr>
      <w:r w:rsidRPr="00C923C4">
        <w:rPr>
          <w:sz w:val="15"/>
          <w:szCs w:val="15"/>
        </w:rPr>
        <w:tab/>
        <w:t>const uint32_t&amp; dwPageType</w:t>
      </w:r>
      <w:r w:rsidRPr="00C923C4">
        <w:rPr>
          <w:sz w:val="15"/>
          <w:szCs w:val="15"/>
        </w:rPr>
        <w:tab/>
      </w:r>
      <w:r w:rsidRPr="00C923C4">
        <w:rPr>
          <w:sz w:val="15"/>
          <w:szCs w:val="15"/>
        </w:rPr>
        <w:tab/>
        <w:t>=oRequestFilter.GetPageType();</w:t>
      </w:r>
    </w:p>
    <w:p w:rsidR="00711BCA" w:rsidRDefault="00711BCA" w:rsidP="00C923C4">
      <w:pPr>
        <w:rPr>
          <w:sz w:val="15"/>
          <w:szCs w:val="15"/>
        </w:rPr>
      </w:pPr>
      <w:r w:rsidRPr="00C923C4">
        <w:rPr>
          <w:sz w:val="15"/>
          <w:szCs w:val="15"/>
        </w:rPr>
        <w:tab/>
        <w:t>const std::string&amp; strItemId</w:t>
      </w:r>
      <w:r w:rsidRPr="00C923C4">
        <w:rPr>
          <w:sz w:val="15"/>
          <w:szCs w:val="15"/>
        </w:rPr>
        <w:tab/>
      </w:r>
      <w:r w:rsidRPr="00C923C4">
        <w:rPr>
          <w:sz w:val="15"/>
          <w:szCs w:val="15"/>
        </w:rPr>
        <w:tab/>
        <w:t>=oRequestFilter.GetItemId();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7A5CE2" w:rsidRDefault="00711BCA" w:rsidP="001B3408">
      <w:pPr>
        <w:rPr>
          <w:color w:val="FF0000"/>
          <w:sz w:val="15"/>
          <w:szCs w:val="15"/>
        </w:rPr>
      </w:pPr>
      <w:r w:rsidRPr="007A5CE2">
        <w:rPr>
          <w:color w:val="FF0000"/>
          <w:sz w:val="15"/>
          <w:szCs w:val="15"/>
        </w:rPr>
        <w:tab/>
        <w:t>c2cent::po::shop::CDetailFilter&amp; oDetailFilter=oDataManager.GetFilter();</w:t>
      </w:r>
    </w:p>
    <w:p w:rsidR="00711BCA" w:rsidRDefault="00711BCA" w:rsidP="001B3408">
      <w:pPr>
        <w:rPr>
          <w:sz w:val="15"/>
          <w:szCs w:val="15"/>
        </w:rPr>
      </w:pPr>
      <w:r w:rsidRPr="001B3408">
        <w:rPr>
          <w:sz w:val="15"/>
          <w:szCs w:val="15"/>
        </w:rPr>
        <w:tab/>
        <w:t>c2cent::po::shop::CDetailPo&amp; oDetailPo=oDataManager.GetPo();</w:t>
      </w:r>
    </w:p>
    <w:p w:rsidR="00711BCA" w:rsidRDefault="00711BCA">
      <w:pPr>
        <w:rPr>
          <w:sz w:val="15"/>
          <w:szCs w:val="15"/>
        </w:rPr>
      </w:pPr>
    </w:p>
    <w:p w:rsidR="00711BCA" w:rsidRDefault="00711BCA" w:rsidP="005E3BB2">
      <w:pPr>
        <w:rPr>
          <w:sz w:val="15"/>
          <w:szCs w:val="15"/>
        </w:rPr>
      </w:pPr>
      <w:r>
        <w:rPr>
          <w:sz w:val="15"/>
          <w:szCs w:val="15"/>
        </w:rPr>
        <w:t>2.</w:t>
      </w:r>
      <w:r w:rsidRPr="00917B91">
        <w:t xml:space="preserve"> </w:t>
      </w:r>
      <w:r w:rsidRPr="00917B91">
        <w:rPr>
          <w:sz w:val="15"/>
          <w:szCs w:val="15"/>
        </w:rPr>
        <w:t>int32_t CViewManager::CheckJumpLimit(</w:t>
      </w:r>
      <w:r>
        <w:rPr>
          <w:sz w:val="15"/>
          <w:szCs w:val="15"/>
        </w:rPr>
        <w:t xml:space="preserve">) </w:t>
      </w:r>
      <w:r>
        <w:rPr>
          <w:rFonts w:hint="eastAsia"/>
          <w:sz w:val="15"/>
          <w:szCs w:val="15"/>
        </w:rPr>
        <w:t>检查跳转？？？？？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2F1B64">
      <w:pPr>
        <w:rPr>
          <w:sz w:val="15"/>
          <w:szCs w:val="15"/>
        </w:rPr>
      </w:pPr>
      <w:r>
        <w:rPr>
          <w:sz w:val="15"/>
          <w:szCs w:val="15"/>
        </w:rPr>
        <w:t xml:space="preserve">3.   </w:t>
      </w:r>
      <w:r w:rsidRPr="002F1B64">
        <w:rPr>
          <w:sz w:val="15"/>
          <w:szCs w:val="15"/>
        </w:rPr>
        <w:t>//</w:t>
      </w:r>
      <w:r w:rsidRPr="002F1B64">
        <w:rPr>
          <w:rFonts w:hint="eastAsia"/>
          <w:sz w:val="15"/>
          <w:szCs w:val="15"/>
        </w:rPr>
        <w:t>取用户</w:t>
      </w:r>
      <w:r w:rsidRPr="002F1B64">
        <w:rPr>
          <w:sz w:val="15"/>
          <w:szCs w:val="15"/>
        </w:rPr>
        <w:t>/</w:t>
      </w:r>
      <w:r w:rsidRPr="002F1B64">
        <w:rPr>
          <w:rFonts w:hint="eastAsia"/>
          <w:sz w:val="15"/>
          <w:szCs w:val="15"/>
        </w:rPr>
        <w:t>布局</w:t>
      </w:r>
      <w:r w:rsidRPr="002F1B64">
        <w:rPr>
          <w:sz w:val="15"/>
          <w:szCs w:val="15"/>
        </w:rPr>
        <w:t>/</w:t>
      </w:r>
      <w:r w:rsidRPr="002F1B64">
        <w:rPr>
          <w:rFonts w:hint="eastAsia"/>
          <w:sz w:val="15"/>
          <w:szCs w:val="15"/>
        </w:rPr>
        <w:t>店铺信息</w:t>
      </w:r>
    </w:p>
    <w:p w:rsidR="00711BCA" w:rsidRDefault="00711BCA" w:rsidP="002F1B64">
      <w:pPr>
        <w:rPr>
          <w:sz w:val="15"/>
          <w:szCs w:val="15"/>
        </w:rPr>
      </w:pPr>
      <w:r w:rsidRPr="007A5CE2">
        <w:rPr>
          <w:color w:val="FF0000"/>
          <w:sz w:val="15"/>
          <w:szCs w:val="15"/>
        </w:rPr>
        <w:t>c2cent::po::shop::CDetailFilter&amp; oDetailFilter=oDataManager.GetFilter();</w:t>
      </w:r>
    </w:p>
    <w:p w:rsidR="00711BCA" w:rsidRDefault="00711BCA" w:rsidP="002F1B64">
      <w:pPr>
        <w:rPr>
          <w:sz w:val="15"/>
          <w:szCs w:val="15"/>
        </w:rPr>
      </w:pPr>
      <w:r>
        <w:rPr>
          <w:sz w:val="15"/>
          <w:szCs w:val="15"/>
        </w:rPr>
        <w:t xml:space="preserve">m_oDetailFilter </w:t>
      </w:r>
      <w:r>
        <w:rPr>
          <w:rFonts w:hint="eastAsia"/>
          <w:sz w:val="15"/>
          <w:szCs w:val="15"/>
        </w:rPr>
        <w:t>参数的填充</w:t>
      </w:r>
    </w:p>
    <w:p w:rsidR="00711BCA" w:rsidRPr="008C4BB9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oDetailFilter.SetCommand(m_oConfigurati</w:t>
      </w:r>
      <w:r>
        <w:rPr>
          <w:sz w:val="15"/>
          <w:szCs w:val="15"/>
        </w:rPr>
        <w:t>on.GetPrimWholePageCommand());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oDetailFilter.SetPage(oRequestFilter.GetPage());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oDetailFilter.SetPageId(dwPageID);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oDetailFilter.SetUin(dwUin);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if(!strItemId.empty())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{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</w:r>
      <w:r w:rsidRPr="002F1B64">
        <w:rPr>
          <w:sz w:val="15"/>
          <w:szCs w:val="15"/>
        </w:rPr>
        <w:tab/>
        <w:t>oDetailFilter.SetItemId(strItemId);</w:t>
      </w:r>
    </w:p>
    <w:p w:rsidR="00711BCA" w:rsidRPr="002F1B64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}</w:t>
      </w:r>
    </w:p>
    <w:p w:rsidR="00711BCA" w:rsidRDefault="00711BCA" w:rsidP="002F1B64">
      <w:pPr>
        <w:rPr>
          <w:sz w:val="15"/>
          <w:szCs w:val="15"/>
        </w:rPr>
      </w:pPr>
      <w:r w:rsidRPr="002F1B64">
        <w:rPr>
          <w:sz w:val="15"/>
          <w:szCs w:val="15"/>
        </w:rPr>
        <w:tab/>
        <w:t>oDetailFilter.SetScene(ConvRedPageViewId(oRequestFilter.GetViewId()));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9D2202">
        <w:rPr>
          <w:color w:val="FF0000"/>
          <w:sz w:val="15"/>
          <w:szCs w:val="15"/>
        </w:rPr>
        <w:t xml:space="preserve">iRetCode=oDataManager.Run(); </w:t>
      </w:r>
      <w:r>
        <w:rPr>
          <w:sz w:val="15"/>
          <w:szCs w:val="15"/>
        </w:rPr>
        <w:t xml:space="preserve"> //</w:t>
      </w:r>
      <w:r>
        <w:rPr>
          <w:rFonts w:hint="eastAsia"/>
          <w:sz w:val="15"/>
          <w:szCs w:val="15"/>
        </w:rPr>
        <w:t>通过</w:t>
      </w:r>
      <w:r>
        <w:rPr>
          <w:sz w:val="15"/>
          <w:szCs w:val="15"/>
        </w:rPr>
        <w:t>page  pageid</w:t>
      </w:r>
      <w:r>
        <w:rPr>
          <w:rFonts w:hint="eastAsia"/>
          <w:sz w:val="15"/>
          <w:szCs w:val="15"/>
        </w:rPr>
        <w:t>通过过滤从</w:t>
      </w:r>
      <w:r>
        <w:rPr>
          <w:sz w:val="15"/>
          <w:szCs w:val="15"/>
        </w:rPr>
        <w:t>ao dao</w:t>
      </w:r>
      <w:r>
        <w:rPr>
          <w:rFonts w:hint="eastAsia"/>
          <w:sz w:val="15"/>
          <w:szCs w:val="15"/>
        </w:rPr>
        <w:t>中获取需要的数据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>4</w:t>
      </w:r>
    </w:p>
    <w:p w:rsidR="00711BCA" w:rsidRDefault="00711BCA">
      <w:pPr>
        <w:rPr>
          <w:sz w:val="15"/>
          <w:szCs w:val="15"/>
        </w:rPr>
      </w:pPr>
      <w:r w:rsidRPr="00917B91">
        <w:rPr>
          <w:sz w:val="15"/>
          <w:szCs w:val="15"/>
        </w:rPr>
        <w:t>int32_t PrimCheckHost(</w:t>
      </w:r>
      <w:r>
        <w:rPr>
          <w:sz w:val="15"/>
          <w:szCs w:val="15"/>
        </w:rPr>
        <w:t>)</w:t>
      </w:r>
    </w:p>
    <w:p w:rsidR="00711BCA" w:rsidRDefault="00711BCA">
      <w:pPr>
        <w:rPr>
          <w:sz w:val="15"/>
          <w:szCs w:val="15"/>
        </w:rPr>
      </w:pP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  <w:t>//</w:t>
      </w:r>
      <w:r w:rsidRPr="00EF17CC">
        <w:rPr>
          <w:rFonts w:hint="eastAsia"/>
          <w:sz w:val="15"/>
          <w:szCs w:val="15"/>
        </w:rPr>
        <w:t>检查主要的跳转逻辑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  <w:t>if(pPrimCheckHostFun!=NULL)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  <w:t>{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iRetCode=(*pPrimCheckHostFun)(m_oConfiguration,oDetailFilter,oDetailPo,iRetCode,oRequestFilter,dwHost);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if(iRetCode!=0)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{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if(iRetCode==RETCODE_TOVIEWRENDER)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{</w:t>
      </w:r>
    </w:p>
    <w:p w:rsidR="00711BCA" w:rsidRPr="00EF17CC" w:rsidRDefault="00711BCA" w:rsidP="00EF17CC">
      <w:pPr>
        <w:pStyle w:val="NoSpacing"/>
        <w:spacing w:line="120" w:lineRule="auto"/>
        <w:rPr>
          <w:color w:val="FF0000"/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color w:val="FF0000"/>
          <w:sz w:val="15"/>
          <w:szCs w:val="15"/>
        </w:rPr>
        <w:t>ViewPageMaker(oDataManager,oRequestFilter,strContent,dwHost,pPrimCheckHostFun,pOtherCheckHostFun,oDetailFilter.GetCommand());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return RETCODE_NOTFOUND405;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}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else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{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C2C_WW_LOG_ERR(iRetCode,"PrimCheckHost Error PatternID:%u Uin:%u CommodityID:%s dwHost:%u",dwPatternID,dwUin,strItemId.c_str(),dwHost);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return iRetCode;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}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}</w:t>
      </w:r>
    </w:p>
    <w:p w:rsidR="00711BCA" w:rsidRPr="00EF17CC" w:rsidRDefault="00711BCA" w:rsidP="00EF17CC">
      <w:pPr>
        <w:pStyle w:val="NoSpacing"/>
        <w:spacing w:line="120" w:lineRule="auto"/>
        <w:rPr>
          <w:sz w:val="15"/>
          <w:szCs w:val="15"/>
        </w:rPr>
      </w:pPr>
      <w:r w:rsidRPr="00EF17CC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EF17CC" w:rsidRDefault="00711BCA" w:rsidP="00EF17CC">
      <w:pPr>
        <w:rPr>
          <w:sz w:val="15"/>
          <w:szCs w:val="15"/>
        </w:rPr>
      </w:pPr>
      <w:r>
        <w:rPr>
          <w:sz w:val="15"/>
          <w:szCs w:val="15"/>
        </w:rPr>
        <w:t>5</w:t>
      </w:r>
      <w:r>
        <w:rPr>
          <w:rFonts w:hint="eastAsia"/>
          <w:sz w:val="15"/>
          <w:szCs w:val="15"/>
        </w:rPr>
        <w:t>．</w:t>
      </w:r>
      <w:r w:rsidRPr="00EF17CC">
        <w:rPr>
          <w:sz w:val="15"/>
          <w:szCs w:val="15"/>
        </w:rPr>
        <w:t>//</w:t>
      </w:r>
      <w:r w:rsidRPr="00EF17CC">
        <w:rPr>
          <w:rFonts w:hint="eastAsia"/>
          <w:sz w:val="15"/>
          <w:szCs w:val="15"/>
        </w:rPr>
        <w:t>填写商品列表过滤器</w:t>
      </w:r>
    </w:p>
    <w:p w:rsidR="00711BCA" w:rsidRPr="00E66ED6" w:rsidRDefault="00711BCA" w:rsidP="00EF17CC">
      <w:pPr>
        <w:rPr>
          <w:color w:val="FF0000"/>
          <w:sz w:val="15"/>
          <w:szCs w:val="15"/>
        </w:rPr>
      </w:pPr>
      <w:r w:rsidRPr="00E66ED6">
        <w:rPr>
          <w:color w:val="FF0000"/>
          <w:sz w:val="15"/>
          <w:szCs w:val="15"/>
        </w:rPr>
        <w:tab/>
        <w:t>FillFilter(oDetailPo,oDetailFilter.GetFilterList());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  <w:t>//</w:t>
      </w:r>
      <w:r w:rsidRPr="00EF17CC">
        <w:rPr>
          <w:rFonts w:hint="eastAsia"/>
          <w:sz w:val="15"/>
          <w:szCs w:val="15"/>
        </w:rPr>
        <w:t>构造搜索页布局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  <w:t>iRetCode=FillSearchModule(oRequestFilter,oDataManager);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  <w:t>if(iRetCode!=0)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  <w:t>{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m_oConfiguration.m_oAuctionPageGroup.RequstReport(TWS_AUCTION_404_SEARCHMODULE_FAIL);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iRetCode=RETCODE_NOTFOUND;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C2C_WW_LOG_ERR(iRetCode,"FillSearchModule Failed PatternID:%u Uin:%u CommodityID:%s",dwPatternID,dwUin,strItemId.c_str());</w:t>
      </w:r>
    </w:p>
    <w:p w:rsidR="00711BCA" w:rsidRPr="00EF17CC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</w:r>
      <w:r w:rsidRPr="00EF17CC">
        <w:rPr>
          <w:sz w:val="15"/>
          <w:szCs w:val="15"/>
        </w:rPr>
        <w:tab/>
        <w:t>return iRetCode;</w:t>
      </w:r>
    </w:p>
    <w:p w:rsidR="00711BCA" w:rsidRDefault="00711BCA" w:rsidP="00EF17CC">
      <w:pPr>
        <w:rPr>
          <w:sz w:val="15"/>
          <w:szCs w:val="15"/>
        </w:rPr>
      </w:pPr>
      <w:r w:rsidRPr="00EF17CC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>6.</w:t>
      </w:r>
      <w:r>
        <w:rPr>
          <w:rFonts w:hint="eastAsia"/>
          <w:sz w:val="15"/>
          <w:szCs w:val="15"/>
        </w:rPr>
        <w:t>打印配置文件的店铺基本信息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  <w:t>if(m_oConfiguration.Dump())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  <w:t>{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  <w:t>std::stringstream ssDump;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  <w:t>C2C_WW_LOG_DEBUG("Dump Module PatternID:%u Uin:%u CommodityID:%s ShopModule:%s",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  <w:t>dwPatternID,dwUin,strItemId.c_str(),PassiveDump(ssDump,vecLayout).str().c_str());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  <w:t>ssDump.str("");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  <w:t>C2C_WW_LOG_DEBUG("Dump Filter PatternID:%u Uin:%u CommodityID:%s Filter:%s",</w:t>
      </w:r>
    </w:p>
    <w:p w:rsidR="00711BCA" w:rsidRPr="000F3C5F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</w:r>
      <w:r w:rsidRPr="000F3C5F">
        <w:rPr>
          <w:sz w:val="15"/>
          <w:szCs w:val="15"/>
        </w:rPr>
        <w:tab/>
        <w:t>dwPatternID,dwUin,strItemId.c_str(),oDetailFilter.DumpDataU(ssDump).str().c_str());</w:t>
      </w:r>
    </w:p>
    <w:p w:rsidR="00711BCA" w:rsidRDefault="00711BCA" w:rsidP="000F3C5F">
      <w:pPr>
        <w:rPr>
          <w:sz w:val="15"/>
          <w:szCs w:val="15"/>
        </w:rPr>
      </w:pPr>
      <w:r w:rsidRPr="000F3C5F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6F3560" w:rsidRDefault="00711BCA" w:rsidP="006F3560">
      <w:pPr>
        <w:rPr>
          <w:sz w:val="15"/>
          <w:szCs w:val="15"/>
        </w:rPr>
      </w:pPr>
      <w:r>
        <w:rPr>
          <w:sz w:val="15"/>
          <w:szCs w:val="15"/>
        </w:rPr>
        <w:t>7.</w:t>
      </w:r>
      <w:r w:rsidRPr="006F3560">
        <w:t xml:space="preserve"> </w:t>
      </w:r>
      <w:r w:rsidRPr="006F3560">
        <w:rPr>
          <w:sz w:val="15"/>
          <w:szCs w:val="15"/>
        </w:rPr>
        <w:tab/>
        <w:t>//</w:t>
      </w:r>
      <w:r w:rsidRPr="006F3560">
        <w:rPr>
          <w:rFonts w:hint="eastAsia"/>
          <w:sz w:val="15"/>
          <w:szCs w:val="15"/>
        </w:rPr>
        <w:t>合并请求命令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获取页面信息；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uint32_t dwRole=vecLayout[0].GetRole();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std::set&lt;uint32_t&gt; setViewList;</w:t>
      </w:r>
    </w:p>
    <w:p w:rsidR="00711BCA" w:rsidRPr="000A6492" w:rsidRDefault="00711BCA" w:rsidP="006F3560">
      <w:pPr>
        <w:rPr>
          <w:color w:val="FF0000"/>
          <w:sz w:val="15"/>
          <w:szCs w:val="15"/>
        </w:rPr>
      </w:pPr>
      <w:r w:rsidRPr="000A6492">
        <w:rPr>
          <w:color w:val="FF0000"/>
          <w:sz w:val="15"/>
          <w:szCs w:val="15"/>
        </w:rPr>
        <w:tab/>
        <w:t>iRetCode=m_vecMVMManager[dwRole%m_vecMVMManager.size()].GetViewList(vecLayout,oRequestFilter,dwPageType,setViewList);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if(iRetCode!=0)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{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</w:r>
      <w:r w:rsidRPr="006F3560">
        <w:rPr>
          <w:sz w:val="15"/>
          <w:szCs w:val="15"/>
        </w:rPr>
        <w:tab/>
        <w:t>C2C_WW_LOG_ERR(iRetCode,"GetViewList Error PatternID:%u Uin:%u CommodityID:%s ViewListSize:%lu",dwPatternID,dwUin,strItemId.c_str(),setViewList.size());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}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uint32_t dwCarrageID=oDetailPo.GetItem().GetTransportPriceType();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if(dwCarrageID&gt;=MIN_TEMPLATE_INNER_ID)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{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</w:r>
      <w:r w:rsidRPr="006F3560">
        <w:rPr>
          <w:sz w:val="15"/>
          <w:szCs w:val="15"/>
        </w:rPr>
        <w:tab/>
        <w:t>oDetailFilter.SetFreightId(dwCarrageID);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}</w:t>
      </w:r>
    </w:p>
    <w:p w:rsidR="00711BCA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</w: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Pr="006F3560" w:rsidRDefault="00711BCA" w:rsidP="006F3560">
      <w:pPr>
        <w:rPr>
          <w:sz w:val="15"/>
          <w:szCs w:val="15"/>
        </w:rPr>
      </w:pPr>
      <w:r>
        <w:rPr>
          <w:sz w:val="15"/>
          <w:szCs w:val="15"/>
        </w:rPr>
        <w:t>8.</w:t>
      </w:r>
      <w:r w:rsidRPr="006F3560">
        <w:rPr>
          <w:sz w:val="15"/>
          <w:szCs w:val="15"/>
        </w:rPr>
        <w:t>//</w:t>
      </w:r>
      <w:r w:rsidRPr="006F3560">
        <w:rPr>
          <w:rFonts w:hint="eastAsia"/>
          <w:sz w:val="15"/>
          <w:szCs w:val="15"/>
        </w:rPr>
        <w:t>剔除已请求的命令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oDetailFilter.SetCommand(m_vecVTMManager[dwRole%m_vecVTMManager.size()].GetTotalCommand(setViewList)&amp;(~oDetailFilter.GetCommand()));</w:t>
      </w:r>
    </w:p>
    <w:p w:rsidR="00711BCA" w:rsidRPr="006F3560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oDetailFilter.SetScene(ConvRedPageViewId(oRequestFilter.GetViewId()));</w:t>
      </w: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Default="00711BCA" w:rsidP="006F3560">
      <w:pPr>
        <w:rPr>
          <w:sz w:val="15"/>
          <w:szCs w:val="15"/>
        </w:rPr>
      </w:pPr>
    </w:p>
    <w:p w:rsidR="00711BCA" w:rsidRPr="00430076" w:rsidRDefault="00711BCA" w:rsidP="006F3560">
      <w:pPr>
        <w:rPr>
          <w:color w:val="00B050"/>
          <w:sz w:val="15"/>
          <w:szCs w:val="15"/>
        </w:rPr>
      </w:pPr>
      <w:r w:rsidRPr="00430076">
        <w:rPr>
          <w:color w:val="00B050"/>
          <w:sz w:val="15"/>
          <w:szCs w:val="15"/>
        </w:rPr>
        <w:t>9.//</w:t>
      </w:r>
      <w:r w:rsidRPr="00430076">
        <w:rPr>
          <w:rFonts w:hint="eastAsia"/>
          <w:color w:val="00B050"/>
          <w:sz w:val="15"/>
          <w:szCs w:val="15"/>
        </w:rPr>
        <w:t>获取数据</w:t>
      </w:r>
    </w:p>
    <w:p w:rsidR="00711BCA" w:rsidRDefault="00711BCA" w:rsidP="006F3560">
      <w:pPr>
        <w:rPr>
          <w:sz w:val="15"/>
          <w:szCs w:val="15"/>
        </w:rPr>
      </w:pPr>
      <w:r w:rsidRPr="006F3560">
        <w:rPr>
          <w:sz w:val="15"/>
          <w:szCs w:val="15"/>
        </w:rPr>
        <w:tab/>
        <w:t>iRetCode=oDataManager.Run();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8E5E43" w:rsidRDefault="00711BCA" w:rsidP="008E5E43">
      <w:pPr>
        <w:rPr>
          <w:sz w:val="15"/>
          <w:szCs w:val="15"/>
        </w:rPr>
      </w:pPr>
      <w:r>
        <w:rPr>
          <w:sz w:val="15"/>
          <w:szCs w:val="15"/>
        </w:rPr>
        <w:t>10.</w:t>
      </w:r>
      <w:r w:rsidRPr="008E5E43">
        <w:t xml:space="preserve"> </w:t>
      </w:r>
      <w:r w:rsidRPr="008E5E43">
        <w:rPr>
          <w:sz w:val="15"/>
          <w:szCs w:val="15"/>
        </w:rPr>
        <w:tab/>
        <w:t>//</w:t>
      </w:r>
      <w:r w:rsidRPr="008E5E43">
        <w:rPr>
          <w:rFonts w:hint="eastAsia"/>
          <w:sz w:val="15"/>
          <w:szCs w:val="15"/>
        </w:rPr>
        <w:t>检查额外的跳转逻辑</w:t>
      </w:r>
    </w:p>
    <w:p w:rsidR="00711BCA" w:rsidRPr="008E5E43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  <w:t>if(pOtherCheckHostFun!=NULL)</w:t>
      </w:r>
    </w:p>
    <w:p w:rsidR="00711BCA" w:rsidRPr="008E5E43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  <w:t>{</w:t>
      </w:r>
    </w:p>
    <w:p w:rsidR="00711BCA" w:rsidRPr="00FD37AD" w:rsidRDefault="00711BCA" w:rsidP="008E5E43">
      <w:pPr>
        <w:rPr>
          <w:color w:val="FF0000"/>
          <w:sz w:val="15"/>
          <w:szCs w:val="15"/>
        </w:rPr>
      </w:pPr>
      <w:r w:rsidRPr="008E5E43">
        <w:rPr>
          <w:sz w:val="15"/>
          <w:szCs w:val="15"/>
        </w:rPr>
        <w:tab/>
      </w:r>
      <w:r w:rsidRPr="00FD37AD">
        <w:rPr>
          <w:color w:val="FF0000"/>
          <w:sz w:val="15"/>
          <w:szCs w:val="15"/>
        </w:rPr>
        <w:tab/>
        <w:t>iRetCode=(*pOtherCheckHostFun)(m_oConfiguration,oDetailFilter,oDetailPo,iRetCode,oRequestFilter,dwHost);</w:t>
      </w:r>
    </w:p>
    <w:p w:rsidR="00711BCA" w:rsidRPr="00FD37AD" w:rsidRDefault="00711BCA" w:rsidP="008E5E43">
      <w:pPr>
        <w:rPr>
          <w:color w:val="FF0000"/>
          <w:sz w:val="15"/>
          <w:szCs w:val="15"/>
        </w:rPr>
      </w:pPr>
      <w:r w:rsidRPr="00FD37AD">
        <w:rPr>
          <w:color w:val="FF0000"/>
          <w:sz w:val="15"/>
          <w:szCs w:val="15"/>
        </w:rPr>
        <w:tab/>
      </w:r>
      <w:r w:rsidRPr="00FD37AD">
        <w:rPr>
          <w:color w:val="FF0000"/>
          <w:sz w:val="15"/>
          <w:szCs w:val="15"/>
        </w:rPr>
        <w:tab/>
        <w:t>if(iRetCode!=0)</w:t>
      </w:r>
    </w:p>
    <w:p w:rsidR="00711BCA" w:rsidRPr="008E5E43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</w:r>
      <w:r w:rsidRPr="008E5E43">
        <w:rPr>
          <w:sz w:val="15"/>
          <w:szCs w:val="15"/>
        </w:rPr>
        <w:tab/>
        <w:t>{</w:t>
      </w:r>
    </w:p>
    <w:p w:rsidR="00711BCA" w:rsidRPr="008E5E43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</w:r>
      <w:r w:rsidRPr="008E5E43">
        <w:rPr>
          <w:sz w:val="15"/>
          <w:szCs w:val="15"/>
        </w:rPr>
        <w:tab/>
      </w:r>
      <w:r w:rsidRPr="008E5E43">
        <w:rPr>
          <w:sz w:val="15"/>
          <w:szCs w:val="15"/>
        </w:rPr>
        <w:tab/>
        <w:t>C2C_WW_LOG_ERR(iRetCode,"OtherCheckHost Error PatternID:%u Uin:%u CommodityID:%s dwHost:%u",dwPatternID,dwUin,strItemId.c_str(),dwHost);</w:t>
      </w:r>
    </w:p>
    <w:p w:rsidR="00711BCA" w:rsidRPr="008E5E43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</w:r>
      <w:r w:rsidRPr="008E5E43">
        <w:rPr>
          <w:sz w:val="15"/>
          <w:szCs w:val="15"/>
        </w:rPr>
        <w:tab/>
      </w:r>
      <w:r w:rsidRPr="008E5E43">
        <w:rPr>
          <w:sz w:val="15"/>
          <w:szCs w:val="15"/>
        </w:rPr>
        <w:tab/>
        <w:t>return iRetCode;</w:t>
      </w:r>
    </w:p>
    <w:p w:rsidR="00711BCA" w:rsidRPr="008E5E43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</w:r>
      <w:r w:rsidRPr="008E5E43">
        <w:rPr>
          <w:sz w:val="15"/>
          <w:szCs w:val="15"/>
        </w:rPr>
        <w:tab/>
        <w:t>}</w:t>
      </w:r>
    </w:p>
    <w:p w:rsidR="00711BCA" w:rsidRDefault="00711BCA" w:rsidP="008E5E43">
      <w:pPr>
        <w:rPr>
          <w:sz w:val="15"/>
          <w:szCs w:val="15"/>
        </w:rPr>
      </w:pPr>
      <w:r w:rsidRPr="008E5E43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164D92" w:rsidRDefault="00711BCA" w:rsidP="00164D92">
      <w:pPr>
        <w:rPr>
          <w:sz w:val="15"/>
          <w:szCs w:val="15"/>
        </w:rPr>
      </w:pPr>
      <w:r>
        <w:rPr>
          <w:sz w:val="15"/>
          <w:szCs w:val="15"/>
        </w:rPr>
        <w:t xml:space="preserve">11    </w:t>
      </w:r>
      <w:r w:rsidRPr="00164D92">
        <w:rPr>
          <w:sz w:val="15"/>
          <w:szCs w:val="15"/>
        </w:rPr>
        <w:t xml:space="preserve">// </w:t>
      </w:r>
      <w:r w:rsidRPr="00164D92">
        <w:rPr>
          <w:rFonts w:hint="eastAsia"/>
          <w:sz w:val="15"/>
          <w:szCs w:val="15"/>
        </w:rPr>
        <w:t>套餐详情获取失败</w:t>
      </w:r>
      <w:r w:rsidRPr="00164D92">
        <w:rPr>
          <w:sz w:val="15"/>
          <w:szCs w:val="15"/>
        </w:rPr>
        <w:t xml:space="preserve"> </w:t>
      </w:r>
      <w:r w:rsidRPr="00164D92">
        <w:rPr>
          <w:rFonts w:hint="eastAsia"/>
          <w:sz w:val="15"/>
          <w:szCs w:val="15"/>
        </w:rPr>
        <w:t>返回</w:t>
      </w:r>
      <w:r w:rsidRPr="00164D92">
        <w:rPr>
          <w:sz w:val="15"/>
          <w:szCs w:val="15"/>
        </w:rPr>
        <w:t>404</w:t>
      </w:r>
      <w:r w:rsidRPr="00164D92">
        <w:rPr>
          <w:rFonts w:hint="eastAsia"/>
          <w:sz w:val="15"/>
          <w:szCs w:val="15"/>
        </w:rPr>
        <w:t>页面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if(oDetailFilter.GetPage() == SHOP_ITEMCOMBO_PAGE)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{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if(oDetailFilter.HasCommand(DETAIL_ITEMCOMBO_KEY) &amp;&amp;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(!oDetailPo.HasResult(DETAIL_ITEMCOMBO_KEY) || !oDetailPo.HasResult(DETAIL_ITEM_KEY)))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{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m_oConfiguration.m_oAuctionPageGroup.RequstReport(TWS_AUCTION_404_COMBOITEM_FAIL);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iRetCode = RETCODE_NOTFOUND;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return iRetCode;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}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}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C2C_TIME_ELF_ITIL oRenderWTimeElf(C2C_WWLOG,"Render",&amp;iRetCode,&amp;m_oConfiguration.m_oRenderGroup);</w:t>
      </w:r>
    </w:p>
    <w:p w:rsidR="00711BCA" w:rsidRDefault="00711BCA" w:rsidP="00164D92">
      <w:pPr>
        <w:rPr>
          <w:color w:val="FF0000"/>
          <w:sz w:val="15"/>
          <w:szCs w:val="15"/>
        </w:rPr>
      </w:pPr>
      <w:r>
        <w:rPr>
          <w:rFonts w:hint="eastAsia"/>
          <w:color w:val="FF0000"/>
          <w:sz w:val="15"/>
          <w:szCs w:val="15"/>
        </w:rPr>
        <w:t>全部使用拍拍模板，网购模板停止使用</w:t>
      </w:r>
      <w:r>
        <w:rPr>
          <w:color w:val="FF0000"/>
          <w:sz w:val="15"/>
          <w:szCs w:val="15"/>
        </w:rPr>
        <w:t xml:space="preserve"> </w:t>
      </w:r>
      <w:r>
        <w:rPr>
          <w:rFonts w:hint="eastAsia"/>
          <w:color w:val="FF0000"/>
          <w:sz w:val="15"/>
          <w:szCs w:val="15"/>
        </w:rPr>
        <w:t>？？？？？？？？？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>//20140514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  <w:t>C2C_WW_LOG_DEBUG("g_iModuleType=%d",m_iModuleType);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  <w:t>if( this-&gt;m_iModuleType &lt; 0 )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  <w:t>{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</w:r>
      <w:r w:rsidRPr="00064A2E">
        <w:rPr>
          <w:color w:val="FF0000"/>
          <w:sz w:val="15"/>
          <w:szCs w:val="15"/>
        </w:rPr>
        <w:tab/>
        <w:t>if( 0 == dwRole )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</w:r>
      <w:r w:rsidRPr="00064A2E">
        <w:rPr>
          <w:color w:val="FF0000"/>
          <w:sz w:val="15"/>
          <w:szCs w:val="15"/>
        </w:rPr>
        <w:tab/>
      </w:r>
      <w:r w:rsidRPr="00064A2E">
        <w:rPr>
          <w:color w:val="FF0000"/>
          <w:sz w:val="15"/>
          <w:szCs w:val="15"/>
        </w:rPr>
        <w:tab/>
        <w:t>this-&gt;m_iModuleType=TEMPLATE_PAIPAI;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</w:r>
      <w:r w:rsidRPr="00064A2E">
        <w:rPr>
          <w:color w:val="FF0000"/>
          <w:sz w:val="15"/>
          <w:szCs w:val="15"/>
        </w:rPr>
        <w:tab/>
        <w:t>else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</w:r>
      <w:r w:rsidRPr="00064A2E">
        <w:rPr>
          <w:color w:val="FF0000"/>
          <w:sz w:val="15"/>
          <w:szCs w:val="15"/>
        </w:rPr>
        <w:tab/>
      </w:r>
      <w:r w:rsidRPr="00064A2E">
        <w:rPr>
          <w:color w:val="FF0000"/>
          <w:sz w:val="15"/>
          <w:szCs w:val="15"/>
        </w:rPr>
        <w:tab/>
        <w:t>this-&gt;m_iModuleType=TEMPLATE_WANGGOU;</w:t>
      </w:r>
    </w:p>
    <w:p w:rsidR="00711BCA" w:rsidRPr="00064A2E" w:rsidRDefault="00711BCA" w:rsidP="00164D92">
      <w:pPr>
        <w:rPr>
          <w:color w:val="FF0000"/>
          <w:sz w:val="15"/>
          <w:szCs w:val="15"/>
        </w:rPr>
      </w:pPr>
      <w:r w:rsidRPr="00064A2E">
        <w:rPr>
          <w:color w:val="FF0000"/>
          <w:sz w:val="15"/>
          <w:szCs w:val="15"/>
        </w:rPr>
        <w:tab/>
        <w:t>}</w:t>
      </w:r>
    </w:p>
    <w:p w:rsidR="00711BCA" w:rsidRPr="00430076" w:rsidRDefault="00711BCA" w:rsidP="00164D92">
      <w:pPr>
        <w:rPr>
          <w:b/>
          <w:color w:val="00B050"/>
          <w:sz w:val="15"/>
          <w:szCs w:val="15"/>
        </w:rPr>
      </w:pPr>
      <w:r w:rsidRPr="00430076">
        <w:rPr>
          <w:b/>
          <w:color w:val="00B050"/>
          <w:sz w:val="15"/>
          <w:szCs w:val="15"/>
        </w:rPr>
        <w:t>12</w:t>
      </w:r>
      <w:r w:rsidRPr="00430076">
        <w:rPr>
          <w:rFonts w:hint="eastAsia"/>
          <w:b/>
          <w:color w:val="00B050"/>
          <w:sz w:val="15"/>
          <w:szCs w:val="15"/>
        </w:rPr>
        <w:t>．</w:t>
      </w:r>
      <w:r w:rsidRPr="00430076">
        <w:rPr>
          <w:b/>
          <w:color w:val="00B050"/>
          <w:sz w:val="15"/>
          <w:szCs w:val="15"/>
        </w:rPr>
        <w:tab/>
        <w:t>//</w:t>
      </w:r>
      <w:r w:rsidRPr="00430076">
        <w:rPr>
          <w:rFonts w:hint="eastAsia"/>
          <w:b/>
          <w:color w:val="00B050"/>
          <w:sz w:val="15"/>
          <w:szCs w:val="15"/>
        </w:rPr>
        <w:t>渲染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CRender oRender(oRequestFilter,oDataManager,m_vecMVMManager,m_vecVTMManager,m_oCAMACMManager,m_oCAMASMManager,m_oTemplate,m_oConfiguration.GetHost(), m_strTaSid, m_mapTuanID,this-&gt;m_iModuleType);</w:t>
      </w:r>
    </w:p>
    <w:p w:rsidR="00711BCA" w:rsidRPr="007C13C6" w:rsidRDefault="00711BCA" w:rsidP="00164D92">
      <w:pPr>
        <w:rPr>
          <w:color w:val="FF0000"/>
          <w:sz w:val="15"/>
          <w:szCs w:val="15"/>
        </w:rPr>
      </w:pPr>
      <w:r w:rsidRPr="007C13C6">
        <w:rPr>
          <w:color w:val="FF0000"/>
          <w:sz w:val="15"/>
          <w:szCs w:val="15"/>
        </w:rPr>
        <w:tab/>
        <w:t>uint32_t dwIndex=0;</w:t>
      </w:r>
    </w:p>
    <w:p w:rsidR="00711BCA" w:rsidRPr="007C13C6" w:rsidRDefault="00711BCA" w:rsidP="00164D92">
      <w:pPr>
        <w:rPr>
          <w:color w:val="FF0000"/>
          <w:sz w:val="15"/>
          <w:szCs w:val="15"/>
        </w:rPr>
      </w:pPr>
      <w:r w:rsidRPr="007C13C6">
        <w:rPr>
          <w:color w:val="FF0000"/>
          <w:sz w:val="15"/>
          <w:szCs w:val="15"/>
        </w:rPr>
        <w:tab/>
        <w:t>iRetCode=oRender.Render(LEVEL_PAGE,strContent,dwIndex);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if(iRetCode!=0)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{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iRetCode=RETCODE_NOTFOUND;</w:t>
      </w:r>
    </w:p>
    <w:p w:rsidR="00711BCA" w:rsidRPr="00164D92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</w:r>
      <w:r w:rsidRPr="00164D92">
        <w:rPr>
          <w:sz w:val="15"/>
          <w:szCs w:val="15"/>
        </w:rPr>
        <w:tab/>
        <w:t>C2C_WW_LOG_ERR(iRetCode,"Render Failed PatternID:%u Uin:%u CommodityID:%s dwHost:%u",dwPatternID,dwUin,strItemId.c_str(),dwHost);</w:t>
      </w:r>
    </w:p>
    <w:p w:rsidR="00711BCA" w:rsidRDefault="00711BCA" w:rsidP="00164D92">
      <w:pPr>
        <w:rPr>
          <w:sz w:val="15"/>
          <w:szCs w:val="15"/>
        </w:rPr>
      </w:pPr>
      <w:r w:rsidRPr="00164D92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4E2A8E">
      <w:pPr>
        <w:rPr>
          <w:sz w:val="15"/>
          <w:szCs w:val="15"/>
        </w:rPr>
      </w:pPr>
    </w:p>
    <w:p w:rsidR="00711BCA" w:rsidRDefault="00711BCA" w:rsidP="004E2A8E">
      <w:pPr>
        <w:pStyle w:val="Heading4"/>
      </w:pPr>
      <w:r w:rsidRPr="00015F5C">
        <w:t>int32_t CViewManager::FillFilter(</w:t>
      </w:r>
      <w:r>
        <w:t>)</w:t>
      </w:r>
    </w:p>
    <w:p w:rsidR="00711BCA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</w:p>
    <w:p w:rsidR="00711BCA" w:rsidRPr="00247901" w:rsidRDefault="00711BCA" w:rsidP="003663FF">
      <w:pPr>
        <w:rPr>
          <w:color w:val="FF0000"/>
          <w:sz w:val="15"/>
          <w:szCs w:val="15"/>
        </w:rPr>
      </w:pPr>
      <w:r w:rsidRPr="00247901">
        <w:rPr>
          <w:rFonts w:hint="eastAsia"/>
          <w:color w:val="FF0000"/>
          <w:sz w:val="15"/>
          <w:szCs w:val="15"/>
        </w:rPr>
        <w:t>最开始</w:t>
      </w:r>
      <w:r w:rsidRPr="00247901">
        <w:rPr>
          <w:color w:val="FF0000"/>
          <w:sz w:val="15"/>
          <w:szCs w:val="15"/>
        </w:rPr>
        <w:t xml:space="preserve">oDetailPo </w:t>
      </w:r>
      <w:r w:rsidRPr="00247901">
        <w:rPr>
          <w:rFonts w:hint="eastAsia"/>
          <w:color w:val="FF0000"/>
          <w:sz w:val="15"/>
          <w:szCs w:val="15"/>
        </w:rPr>
        <w:t>来源（</w:t>
      </w:r>
      <w:r w:rsidRPr="00247901">
        <w:rPr>
          <w:color w:val="FF0000"/>
          <w:sz w:val="15"/>
          <w:szCs w:val="15"/>
        </w:rPr>
        <w:t>datamanage</w:t>
      </w:r>
      <w:r w:rsidRPr="00247901">
        <w:rPr>
          <w:rFonts w:hint="eastAsia"/>
          <w:color w:val="FF0000"/>
          <w:sz w:val="15"/>
          <w:szCs w:val="15"/>
        </w:rPr>
        <w:t>里面来的）</w:t>
      </w:r>
      <w:r>
        <w:rPr>
          <w:color w:val="FF0000"/>
          <w:sz w:val="15"/>
          <w:szCs w:val="15"/>
        </w:rPr>
        <w:t xml:space="preserve">    </w:t>
      </w:r>
      <w:r w:rsidRPr="003663FF">
        <w:rPr>
          <w:sz w:val="15"/>
          <w:szCs w:val="15"/>
        </w:rPr>
        <w:t>m_oDetailFilter,</w:t>
      </w:r>
    </w:p>
    <w:p w:rsidR="00711BCA" w:rsidRDefault="00711BCA" w:rsidP="003663FF">
      <w:pPr>
        <w:rPr>
          <w:sz w:val="15"/>
          <w:szCs w:val="15"/>
        </w:rPr>
      </w:pP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>if(m_oConfiguration.GetRole()==ROLE_SHOP)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{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iRetCode=m_oStub.GetShopDetailInfo(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m_oCntlInfo,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m_strVisitKey,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__FILE__,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m_oDetailFilter,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strInReserve,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oDetailPo,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strOutReserve);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}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else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{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iRetCode=m_oStub.GetItemDetailInfo(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m_oCntlInfo,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m_strVisitKey,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__FILE__,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m_oDetailFilter,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strInReserve,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oDetailPo,</w:t>
      </w:r>
    </w:p>
    <w:p w:rsidR="00711BCA" w:rsidRPr="003663FF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strOutReserve);</w:t>
      </w:r>
    </w:p>
    <w:p w:rsidR="00711BCA" w:rsidRDefault="00711BCA" w:rsidP="003663FF">
      <w:pPr>
        <w:rPr>
          <w:sz w:val="15"/>
          <w:szCs w:val="15"/>
        </w:rPr>
      </w:pPr>
      <w:r w:rsidRPr="003663FF">
        <w:rPr>
          <w:sz w:val="15"/>
          <w:szCs w:val="15"/>
        </w:rPr>
        <w:tab/>
      </w:r>
      <w:r w:rsidRPr="003663FF">
        <w:rPr>
          <w:sz w:val="15"/>
          <w:szCs w:val="15"/>
        </w:rPr>
        <w:tab/>
        <w:t>}</w:t>
      </w: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  <w:r>
        <w:rPr>
          <w:sz w:val="15"/>
          <w:szCs w:val="15"/>
        </w:rPr>
        <w:t>1.</w:t>
      </w:r>
      <w:r>
        <w:rPr>
          <w:rFonts w:hint="eastAsia"/>
          <w:sz w:val="15"/>
          <w:szCs w:val="15"/>
        </w:rPr>
        <w:t>获取布局；</w:t>
      </w:r>
      <w:r>
        <w:rPr>
          <w:sz w:val="15"/>
          <w:szCs w:val="15"/>
        </w:rPr>
        <w:t>segment  frame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整个页面的布局信息；</w:t>
      </w:r>
    </w:p>
    <w:p w:rsidR="00711BCA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</w:r>
    </w:p>
    <w:p w:rsidR="00711BCA" w:rsidRPr="00E6783D" w:rsidRDefault="00711BCA" w:rsidP="00266937">
      <w:pPr>
        <w:ind w:left="420" w:firstLine="420"/>
        <w:rPr>
          <w:sz w:val="15"/>
          <w:szCs w:val="15"/>
        </w:rPr>
      </w:pPr>
      <w:r w:rsidRPr="00E6783D">
        <w:rPr>
          <w:sz w:val="15"/>
          <w:szCs w:val="15"/>
        </w:rPr>
        <w:t>/**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 xml:space="preserve"> * </w:t>
      </w:r>
      <w:r w:rsidRPr="00E6783D">
        <w:rPr>
          <w:rFonts w:hint="eastAsia"/>
          <w:sz w:val="15"/>
          <w:szCs w:val="15"/>
        </w:rPr>
        <w:t>获取布局信息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 xml:space="preserve"> * 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 xml:space="preserve"> * @return vecLayoutList value </w:t>
      </w:r>
      <w:r w:rsidRPr="00E6783D">
        <w:rPr>
          <w:rFonts w:hint="eastAsia"/>
          <w:sz w:val="15"/>
          <w:szCs w:val="15"/>
        </w:rPr>
        <w:t>类型为</w:t>
      </w:r>
      <w:r w:rsidRPr="00E6783D">
        <w:rPr>
          <w:sz w:val="15"/>
          <w:szCs w:val="15"/>
        </w:rPr>
        <w:t xml:space="preserve">:std::vector&lt;c2cent::po::shop::CDetailLayout&gt; 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 xml:space="preserve"> * 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 xml:space="preserve"> */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 xml:space="preserve"> const std::vector&lt;c2cent::po::shop::CDetailLayout&gt; &amp;  GetLayoutList() const {</w:t>
      </w:r>
    </w:p>
    <w:p w:rsidR="00711BCA" w:rsidRPr="00E6783D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>return vecLayoutList;</w:t>
      </w:r>
    </w:p>
    <w:p w:rsidR="00711BCA" w:rsidRDefault="00711BCA" w:rsidP="00E6783D">
      <w:pPr>
        <w:rPr>
          <w:sz w:val="15"/>
          <w:szCs w:val="15"/>
        </w:rPr>
      </w:pPr>
      <w:r w:rsidRPr="00E6783D">
        <w:rPr>
          <w:sz w:val="15"/>
          <w:szCs w:val="15"/>
        </w:rPr>
        <w:tab/>
      </w:r>
      <w:r w:rsidRPr="00E6783D">
        <w:rPr>
          <w:sz w:val="15"/>
          <w:szCs w:val="15"/>
        </w:rPr>
        <w:tab/>
        <w:t>}</w:t>
      </w:r>
    </w:p>
    <w:p w:rsidR="00711BCA" w:rsidRDefault="00711BCA" w:rsidP="00C95608">
      <w:pPr>
        <w:rPr>
          <w:sz w:val="15"/>
          <w:szCs w:val="15"/>
        </w:rPr>
      </w:pPr>
    </w:p>
    <w:p w:rsidR="00711BCA" w:rsidRDefault="00711BCA" w:rsidP="00C95608">
      <w:pPr>
        <w:rPr>
          <w:sz w:val="15"/>
          <w:szCs w:val="15"/>
        </w:rPr>
      </w:pPr>
    </w:p>
    <w:p w:rsidR="00711BCA" w:rsidRPr="00C95608" w:rsidRDefault="00711BCA" w:rsidP="00C95608">
      <w:pPr>
        <w:rPr>
          <w:sz w:val="15"/>
          <w:szCs w:val="15"/>
        </w:rPr>
      </w:pPr>
      <w:r w:rsidRPr="00C95608">
        <w:rPr>
          <w:sz w:val="15"/>
          <w:szCs w:val="15"/>
        </w:rPr>
        <w:t>const std::vector&lt;c2cent::po::shop::CDetailLayout&gt;&amp; vecLayout = oDetailPo.GetLayoutList();</w:t>
      </w:r>
    </w:p>
    <w:p w:rsidR="00711BCA" w:rsidRDefault="00711BCA" w:rsidP="00C95608">
      <w:pPr>
        <w:rPr>
          <w:sz w:val="15"/>
          <w:szCs w:val="15"/>
        </w:rPr>
      </w:pPr>
      <w:r w:rsidRPr="00C95608">
        <w:rPr>
          <w:sz w:val="15"/>
          <w:szCs w:val="15"/>
        </w:rPr>
        <w:tab/>
        <w:t>uint32_t dwSize=vecLayout.size();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606967">
        <w:rPr>
          <w:sz w:val="15"/>
          <w:szCs w:val="15"/>
        </w:rPr>
        <w:object w:dxaOrig="1920" w:dyaOrig="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25pt;height:36.75pt" o:ole="">
            <v:imagedata r:id="rId7" o:title=""/>
          </v:shape>
          <o:OLEObject Type="Embed" ProgID="Package" ShapeID="_x0000_i1025" DrawAspect="Content" ObjectID="_1469814653" r:id="rId8"/>
        </w:objec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 xml:space="preserve">2. </w:t>
      </w:r>
      <w:r>
        <w:rPr>
          <w:rFonts w:hint="eastAsia"/>
          <w:sz w:val="15"/>
          <w:szCs w:val="15"/>
        </w:rPr>
        <w:t>填充过滤</w:t>
      </w:r>
      <w:r>
        <w:rPr>
          <w:sz w:val="15"/>
          <w:szCs w:val="15"/>
        </w:rPr>
        <w:t xml:space="preserve">map  </w:t>
      </w:r>
      <w:r w:rsidRPr="00F70A9A">
        <w:rPr>
          <w:sz w:val="15"/>
          <w:szCs w:val="15"/>
        </w:rPr>
        <w:t>mapFilterMap</w:t>
      </w:r>
    </w:p>
    <w:p w:rsidR="00711BCA" w:rsidRDefault="00711BCA">
      <w:pPr>
        <w:rPr>
          <w:sz w:val="15"/>
          <w:szCs w:val="15"/>
        </w:rPr>
      </w:pPr>
      <w:r w:rsidRPr="005B49A7">
        <w:rPr>
          <w:sz w:val="15"/>
          <w:szCs w:val="15"/>
        </w:rPr>
        <w:t>c2cent::po::shop::CDetailItemFilter oItemFilter;</w:t>
      </w:r>
    </w:p>
    <w:p w:rsidR="00711BCA" w:rsidRDefault="00711BCA">
      <w:pPr>
        <w:rPr>
          <w:sz w:val="15"/>
          <w:szCs w:val="15"/>
        </w:rPr>
      </w:pPr>
      <w:r w:rsidRPr="00773A06">
        <w:rPr>
          <w:sz w:val="15"/>
          <w:szCs w:val="15"/>
        </w:rPr>
        <w:t>oItemFilter.SetFilterMapVal(ITEM_FILTER_SHOPCATEGORY,getcategory(strCategoryID));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 xml:space="preserve">3. </w:t>
      </w:r>
      <w:r>
        <w:rPr>
          <w:rFonts w:hint="eastAsia"/>
          <w:sz w:val="15"/>
          <w:szCs w:val="15"/>
        </w:rPr>
        <w:t>填充</w:t>
      </w:r>
      <w:r w:rsidRPr="00FE1DF0">
        <w:rPr>
          <w:sz w:val="15"/>
          <w:szCs w:val="15"/>
        </w:rPr>
        <w:t>vecFilter</w:t>
      </w:r>
      <w:r>
        <w:rPr>
          <w:sz w:val="15"/>
          <w:szCs w:val="15"/>
        </w:rPr>
        <w:t xml:space="preserve">   </w:t>
      </w:r>
    </w:p>
    <w:p w:rsidR="00711BCA" w:rsidRPr="00FE1DF0" w:rsidRDefault="00711BCA" w:rsidP="00FE1DF0">
      <w:pPr>
        <w:rPr>
          <w:sz w:val="15"/>
          <w:szCs w:val="15"/>
        </w:rPr>
      </w:pPr>
      <w:r w:rsidRPr="00FE1DF0">
        <w:rPr>
          <w:sz w:val="15"/>
          <w:szCs w:val="15"/>
        </w:rPr>
        <w:t>int32_t CViewManager::FillFilter(</w:t>
      </w:r>
    </w:p>
    <w:p w:rsidR="00711BCA" w:rsidRPr="00FE1DF0" w:rsidRDefault="00711BCA" w:rsidP="00FE1DF0">
      <w:pPr>
        <w:rPr>
          <w:sz w:val="15"/>
          <w:szCs w:val="15"/>
        </w:rPr>
      </w:pPr>
      <w:r w:rsidRPr="00FE1DF0">
        <w:rPr>
          <w:sz w:val="15"/>
          <w:szCs w:val="15"/>
        </w:rPr>
        <w:tab/>
      </w:r>
      <w:r w:rsidRPr="00FE1DF0">
        <w:rPr>
          <w:sz w:val="15"/>
          <w:szCs w:val="15"/>
        </w:rPr>
        <w:tab/>
      </w:r>
      <w:r w:rsidRPr="00FE1DF0">
        <w:rPr>
          <w:sz w:val="15"/>
          <w:szCs w:val="15"/>
        </w:rPr>
        <w:tab/>
        <w:t>const c2cent::po::shop::CDetailPo&amp; oDetailPo,</w:t>
      </w:r>
    </w:p>
    <w:p w:rsidR="00711BCA" w:rsidRDefault="00711BCA" w:rsidP="00FE1DF0">
      <w:pPr>
        <w:rPr>
          <w:sz w:val="15"/>
          <w:szCs w:val="15"/>
        </w:rPr>
      </w:pPr>
      <w:r w:rsidRPr="00FE1DF0">
        <w:rPr>
          <w:sz w:val="15"/>
          <w:szCs w:val="15"/>
        </w:rPr>
        <w:tab/>
      </w:r>
      <w:r w:rsidRPr="00FE1DF0">
        <w:rPr>
          <w:sz w:val="15"/>
          <w:szCs w:val="15"/>
        </w:rPr>
        <w:tab/>
      </w:r>
      <w:r w:rsidRPr="00FE1DF0">
        <w:rPr>
          <w:sz w:val="15"/>
          <w:szCs w:val="15"/>
        </w:rPr>
        <w:tab/>
        <w:t>std::vector&lt;c2cent::po::shop::CDetailItemFilter&gt;&amp; vecFilter)</w:t>
      </w:r>
    </w:p>
    <w:p w:rsidR="00711BCA" w:rsidRDefault="00711BCA">
      <w:pPr>
        <w:rPr>
          <w:sz w:val="15"/>
          <w:szCs w:val="15"/>
        </w:rPr>
      </w:pPr>
      <w:r w:rsidRPr="006B0514">
        <w:rPr>
          <w:sz w:val="15"/>
          <w:szCs w:val="15"/>
        </w:rPr>
        <w:t>vecFilter.push_back(oItemFilter);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r>
        <w:rPr>
          <w:sz w:val="15"/>
          <w:szCs w:val="15"/>
        </w:rPr>
        <w:t>4.</w:t>
      </w:r>
      <w:r w:rsidRPr="00064BD2">
        <w:t xml:space="preserve"> </w:t>
      </w:r>
      <w:r w:rsidRPr="00973F2B">
        <w:rPr>
          <w:rFonts w:hint="eastAsia"/>
          <w:sz w:val="15"/>
          <w:szCs w:val="15"/>
        </w:rPr>
        <w:t>获取商品信息</w:t>
      </w:r>
    </w:p>
    <w:p w:rsidR="00711BCA" w:rsidRDefault="00711BCA">
      <w:pPr>
        <w:rPr>
          <w:sz w:val="15"/>
          <w:szCs w:val="15"/>
        </w:rPr>
      </w:pPr>
      <w:r w:rsidRPr="00064BD2">
        <w:rPr>
          <w:sz w:val="15"/>
          <w:szCs w:val="15"/>
        </w:rPr>
        <w:t>const c2cent::po::shop::CDetailItem&amp; oItem = oDetailPo.GetItem();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>/**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 xml:space="preserve"> * </w:t>
      </w:r>
      <w:r w:rsidRPr="002A534C">
        <w:rPr>
          <w:rFonts w:hint="eastAsia"/>
          <w:sz w:val="15"/>
          <w:szCs w:val="15"/>
        </w:rPr>
        <w:t>获取商品信息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 xml:space="preserve"> * 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 xml:space="preserve"> * @return oItem value </w:t>
      </w:r>
      <w:r w:rsidRPr="002A534C">
        <w:rPr>
          <w:rFonts w:hint="eastAsia"/>
          <w:sz w:val="15"/>
          <w:szCs w:val="15"/>
        </w:rPr>
        <w:t>类型为</w:t>
      </w:r>
      <w:r w:rsidRPr="002A534C">
        <w:rPr>
          <w:sz w:val="15"/>
          <w:szCs w:val="15"/>
        </w:rPr>
        <w:t>:c2cent::po::shop::CDetailItem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 xml:space="preserve"> * 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 xml:space="preserve"> */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 xml:space="preserve"> const c2cent::po::shop::CDetailItem&amp;  GetItem() const {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>return oItem;</w:t>
      </w:r>
    </w:p>
    <w:p w:rsidR="00711BCA" w:rsidRPr="002A534C" w:rsidRDefault="00711BCA" w:rsidP="002A534C">
      <w:pPr>
        <w:rPr>
          <w:sz w:val="15"/>
          <w:szCs w:val="15"/>
        </w:rPr>
      </w:pPr>
      <w:r w:rsidRPr="002A534C">
        <w:rPr>
          <w:sz w:val="15"/>
          <w:szCs w:val="15"/>
        </w:rPr>
        <w:tab/>
      </w:r>
      <w:r w:rsidRPr="002A534C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</w:p>
    <w:p w:rsidR="00711BCA" w:rsidRPr="00DA76ED" w:rsidRDefault="00711BCA" w:rsidP="00DA76ED">
      <w:pPr>
        <w:rPr>
          <w:sz w:val="15"/>
          <w:szCs w:val="15"/>
        </w:rPr>
      </w:pPr>
      <w:r w:rsidRPr="00DA76ED">
        <w:rPr>
          <w:sz w:val="15"/>
          <w:szCs w:val="15"/>
        </w:rPr>
        <w:tab/>
      </w:r>
      <w:r w:rsidRPr="00DA76ED">
        <w:rPr>
          <w:sz w:val="15"/>
          <w:szCs w:val="15"/>
        </w:rPr>
        <w:tab/>
        <w:t>//</w:t>
      </w:r>
      <w:r w:rsidRPr="00DA76ED">
        <w:rPr>
          <w:rFonts w:hint="eastAsia"/>
          <w:sz w:val="15"/>
          <w:szCs w:val="15"/>
        </w:rPr>
        <w:t>架下商品</w:t>
      </w:r>
      <w:r w:rsidRPr="00DA76ED">
        <w:rPr>
          <w:sz w:val="15"/>
          <w:szCs w:val="15"/>
        </w:rPr>
        <w:t xml:space="preserve">: </w:t>
      </w:r>
    </w:p>
    <w:p w:rsidR="00711BCA" w:rsidRPr="00DA76ED" w:rsidRDefault="00711BCA" w:rsidP="00DA76ED">
      <w:pPr>
        <w:rPr>
          <w:sz w:val="15"/>
          <w:szCs w:val="15"/>
        </w:rPr>
      </w:pPr>
      <w:r w:rsidRPr="00DA76ED">
        <w:rPr>
          <w:sz w:val="15"/>
          <w:szCs w:val="15"/>
        </w:rPr>
        <w:tab/>
      </w:r>
      <w:r w:rsidRPr="00DA76ED">
        <w:rPr>
          <w:sz w:val="15"/>
          <w:szCs w:val="15"/>
        </w:rPr>
        <w:tab/>
        <w:t>//1</w:t>
      </w:r>
      <w:r w:rsidRPr="00DA76ED">
        <w:rPr>
          <w:rFonts w:hint="eastAsia"/>
          <w:sz w:val="15"/>
          <w:szCs w:val="15"/>
        </w:rPr>
        <w:t>、快照</w:t>
      </w:r>
    </w:p>
    <w:p w:rsidR="00711BCA" w:rsidRPr="00DA76ED" w:rsidRDefault="00711BCA" w:rsidP="00DA76ED">
      <w:pPr>
        <w:rPr>
          <w:sz w:val="15"/>
          <w:szCs w:val="15"/>
        </w:rPr>
      </w:pPr>
      <w:r w:rsidRPr="00DA76ED">
        <w:rPr>
          <w:sz w:val="15"/>
          <w:szCs w:val="15"/>
        </w:rPr>
        <w:tab/>
      </w:r>
      <w:r w:rsidRPr="00DA76ED">
        <w:rPr>
          <w:sz w:val="15"/>
          <w:szCs w:val="15"/>
        </w:rPr>
        <w:tab/>
        <w:t>//2</w:t>
      </w:r>
      <w:r w:rsidRPr="00DA76ED">
        <w:rPr>
          <w:rFonts w:hint="eastAsia"/>
          <w:sz w:val="15"/>
          <w:szCs w:val="15"/>
        </w:rPr>
        <w:t>、售完</w:t>
      </w:r>
    </w:p>
    <w:p w:rsidR="00711BCA" w:rsidRPr="00DA76ED" w:rsidRDefault="00711BCA" w:rsidP="00DA76ED">
      <w:pPr>
        <w:rPr>
          <w:sz w:val="15"/>
          <w:szCs w:val="15"/>
        </w:rPr>
      </w:pPr>
      <w:r w:rsidRPr="00DA76ED">
        <w:rPr>
          <w:sz w:val="15"/>
          <w:szCs w:val="15"/>
        </w:rPr>
        <w:tab/>
      </w:r>
      <w:r w:rsidRPr="00DA76ED">
        <w:rPr>
          <w:sz w:val="15"/>
          <w:szCs w:val="15"/>
        </w:rPr>
        <w:tab/>
        <w:t>//3</w:t>
      </w:r>
      <w:r w:rsidRPr="00DA76ED">
        <w:rPr>
          <w:rFonts w:hint="eastAsia"/>
          <w:sz w:val="15"/>
          <w:szCs w:val="15"/>
        </w:rPr>
        <w:t>、用户下架</w:t>
      </w:r>
      <w:r w:rsidRPr="00DA76ED">
        <w:rPr>
          <w:sz w:val="15"/>
          <w:szCs w:val="15"/>
        </w:rPr>
        <w:t>,</w:t>
      </w:r>
      <w:r w:rsidRPr="00DA76ED">
        <w:rPr>
          <w:rFonts w:hint="eastAsia"/>
          <w:sz w:val="15"/>
          <w:szCs w:val="15"/>
        </w:rPr>
        <w:t>发布到仓库中</w:t>
      </w:r>
    </w:p>
    <w:p w:rsidR="00711BCA" w:rsidRPr="00DA76ED" w:rsidRDefault="00711BCA" w:rsidP="00DA76ED">
      <w:pPr>
        <w:rPr>
          <w:sz w:val="15"/>
          <w:szCs w:val="15"/>
        </w:rPr>
      </w:pPr>
      <w:r w:rsidRPr="00DA76ED">
        <w:rPr>
          <w:sz w:val="15"/>
          <w:szCs w:val="15"/>
        </w:rPr>
        <w:tab/>
      </w:r>
      <w:r w:rsidRPr="00DA76ED">
        <w:rPr>
          <w:sz w:val="15"/>
          <w:szCs w:val="15"/>
        </w:rPr>
        <w:tab/>
        <w:t>//4</w:t>
      </w:r>
      <w:r w:rsidRPr="00DA76ED">
        <w:rPr>
          <w:rFonts w:hint="eastAsia"/>
          <w:sz w:val="15"/>
          <w:szCs w:val="15"/>
        </w:rPr>
        <w:t>、</w:t>
      </w:r>
      <w:r w:rsidRPr="00DA76ED">
        <w:rPr>
          <w:sz w:val="15"/>
          <w:szCs w:val="15"/>
        </w:rPr>
        <w:t>BOSS</w:t>
      </w:r>
      <w:r w:rsidRPr="00DA76ED">
        <w:rPr>
          <w:rFonts w:hint="eastAsia"/>
          <w:sz w:val="15"/>
          <w:szCs w:val="15"/>
        </w:rPr>
        <w:t>下架</w:t>
      </w:r>
    </w:p>
    <w:p w:rsidR="00711BCA" w:rsidRDefault="00711BCA" w:rsidP="00DA76ED">
      <w:pPr>
        <w:rPr>
          <w:sz w:val="15"/>
          <w:szCs w:val="15"/>
        </w:rPr>
      </w:pPr>
      <w:r w:rsidRPr="00DA76ED">
        <w:rPr>
          <w:sz w:val="15"/>
          <w:szCs w:val="15"/>
        </w:rPr>
        <w:tab/>
      </w:r>
      <w:r w:rsidRPr="00DA76ED">
        <w:rPr>
          <w:sz w:val="15"/>
          <w:szCs w:val="15"/>
        </w:rPr>
        <w:tab/>
        <w:t>//5</w:t>
      </w:r>
      <w:r w:rsidRPr="00DA76ED">
        <w:rPr>
          <w:rFonts w:hint="eastAsia"/>
          <w:sz w:val="15"/>
          <w:szCs w:val="15"/>
        </w:rPr>
        <w:t>、历史</w:t>
      </w:r>
    </w:p>
    <w:p w:rsidR="00711BCA" w:rsidRDefault="00711BCA" w:rsidP="00DA76ED">
      <w:pPr>
        <w:rPr>
          <w:sz w:val="15"/>
          <w:szCs w:val="15"/>
        </w:rPr>
      </w:pPr>
    </w:p>
    <w:p w:rsidR="00711BCA" w:rsidRDefault="00711BCA" w:rsidP="00DA76ED">
      <w:pPr>
        <w:rPr>
          <w:sz w:val="15"/>
          <w:szCs w:val="15"/>
        </w:rPr>
      </w:pPr>
      <w:r w:rsidRPr="0043030A">
        <w:rPr>
          <w:sz w:val="15"/>
          <w:szCs w:val="15"/>
        </w:rPr>
        <w:t xml:space="preserve">// </w:t>
      </w:r>
      <w:r w:rsidRPr="0043030A">
        <w:rPr>
          <w:rFonts w:hint="eastAsia"/>
          <w:sz w:val="15"/>
          <w:szCs w:val="15"/>
        </w:rPr>
        <w:t>下架商品优化</w:t>
      </w:r>
      <w:r w:rsidRPr="0043030A">
        <w:rPr>
          <w:sz w:val="15"/>
          <w:szCs w:val="15"/>
        </w:rPr>
        <w:t xml:space="preserve"> </w:t>
      </w:r>
      <w:r w:rsidRPr="0043030A">
        <w:rPr>
          <w:rFonts w:hint="eastAsia"/>
          <w:sz w:val="15"/>
          <w:szCs w:val="15"/>
        </w:rPr>
        <w:t>增加获取同品类商品列表</w:t>
      </w:r>
      <w:r w:rsidRPr="0043030A">
        <w:rPr>
          <w:sz w:val="15"/>
          <w:szCs w:val="15"/>
        </w:rPr>
        <w:t xml:space="preserve">Filter </w:t>
      </w:r>
      <w:r w:rsidRPr="0043030A">
        <w:rPr>
          <w:rFonts w:hint="eastAsia"/>
          <w:sz w:val="15"/>
          <w:szCs w:val="15"/>
        </w:rPr>
        <w:t>，</w:t>
      </w:r>
      <w:r w:rsidRPr="0043030A">
        <w:rPr>
          <w:sz w:val="15"/>
          <w:szCs w:val="15"/>
        </w:rPr>
        <w:t xml:space="preserve"> Sessionid </w:t>
      </w:r>
      <w:r w:rsidRPr="0043030A">
        <w:rPr>
          <w:rFonts w:hint="eastAsia"/>
          <w:sz w:val="15"/>
          <w:szCs w:val="15"/>
        </w:rPr>
        <w:t>置为</w:t>
      </w:r>
      <w:r w:rsidRPr="0043030A">
        <w:rPr>
          <w:sz w:val="15"/>
          <w:szCs w:val="15"/>
        </w:rPr>
        <w:t>0;</w:t>
      </w:r>
    </w:p>
    <w:p w:rsidR="00711BCA" w:rsidRDefault="00711BCA" w:rsidP="00DA76ED">
      <w:pPr>
        <w:rPr>
          <w:sz w:val="15"/>
          <w:szCs w:val="15"/>
        </w:rPr>
      </w:pP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c2cent::po::shop::CDetailItemFilter oItemFilter;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oItemFilter.SetSellerUin(oItem.GetQqUin());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oItemFilter.SetOrderType(C2C_WW_COMDY_FIND_ORDERY_BY_SOLD_DESC);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oItemFilter.SetStartIndex(0);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 xml:space="preserve">oItemFilter.SetPageSize(SHOP_ITEMDESC_DOWNITEMLIST_CNT); 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oItemFilter.SetFilterMapVal(ITEM_FILTER_STATE,ITEM_FILTER_STATE_SELLING);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oItemFilter.SetFilterMapVal(ITEM_FILTER_SESSION_ID,ITEM_FILTER_MAPVAL_DEFAULT_SESSION_ID);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char sLeafClassId[16] = {0};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snprintf(sLeafClassId,sizeof(sLeafClassId),"%u",oItem.GetLeafClassId());</w:t>
      </w:r>
    </w:p>
    <w:p w:rsidR="00711BCA" w:rsidRPr="00D3294F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oItemFilter.SetFilterMapVal(ITEM_FILTER_LEAFCLASSID,sLeafClassId);</w:t>
      </w:r>
    </w:p>
    <w:p w:rsidR="00711BCA" w:rsidRDefault="00711BCA" w:rsidP="00D3294F">
      <w:pPr>
        <w:rPr>
          <w:sz w:val="15"/>
          <w:szCs w:val="15"/>
        </w:rPr>
      </w:pP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  <w:t>vecFilter.push_back(oItemFilter);</w:t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  <w:r w:rsidRPr="00D3294F">
        <w:rPr>
          <w:sz w:val="15"/>
          <w:szCs w:val="15"/>
        </w:rPr>
        <w:tab/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343DB5">
      <w:pPr>
        <w:pStyle w:val="Heading4"/>
      </w:pPr>
      <w:r w:rsidRPr="00343DB5">
        <w:t>CViewManager::FillSearchModule</w:t>
      </w:r>
      <w:r>
        <w:rPr>
          <w:rFonts w:hint="eastAsia"/>
        </w:rPr>
        <w:t>（）</w:t>
      </w: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>1.</w:t>
      </w:r>
      <w:r>
        <w:rPr>
          <w:rFonts w:hint="eastAsia"/>
          <w:sz w:val="15"/>
          <w:szCs w:val="15"/>
        </w:rPr>
        <w:t>搜索商品列表参数是这几个，返回的是搜索结果</w:t>
      </w:r>
    </w:p>
    <w:p w:rsidR="00711BCA" w:rsidRPr="0037047C" w:rsidRDefault="00711BCA" w:rsidP="0037047C">
      <w:pPr>
        <w:rPr>
          <w:sz w:val="15"/>
          <w:szCs w:val="15"/>
        </w:rPr>
      </w:pPr>
      <w:r w:rsidRPr="0037047C">
        <w:rPr>
          <w:sz w:val="15"/>
          <w:szCs w:val="15"/>
        </w:rPr>
        <w:tab/>
        <w:t xml:space="preserve">// </w:t>
      </w:r>
      <w:r w:rsidRPr="0037047C">
        <w:rPr>
          <w:rFonts w:hint="eastAsia"/>
          <w:sz w:val="15"/>
          <w:szCs w:val="15"/>
        </w:rPr>
        <w:t>搜索商品列表页</w:t>
      </w:r>
    </w:p>
    <w:p w:rsidR="00711BCA" w:rsidRPr="0037047C" w:rsidRDefault="00711BCA" w:rsidP="0037047C">
      <w:pPr>
        <w:rPr>
          <w:sz w:val="15"/>
          <w:szCs w:val="15"/>
        </w:rPr>
      </w:pPr>
      <w:r w:rsidRPr="0037047C">
        <w:rPr>
          <w:sz w:val="15"/>
          <w:szCs w:val="15"/>
        </w:rPr>
        <w:tab/>
        <w:t>if(SHOP_CATEGORY == dwSearchType || SHOP_RECOMMEND == dwSearchType || SHOP_SEARCH == dwSearchType)</w:t>
      </w:r>
    </w:p>
    <w:p w:rsidR="00711BCA" w:rsidRDefault="00711BCA" w:rsidP="0037047C">
      <w:pPr>
        <w:rPr>
          <w:sz w:val="15"/>
          <w:szCs w:val="15"/>
        </w:rPr>
      </w:pPr>
      <w:r w:rsidRPr="0037047C">
        <w:rPr>
          <w:sz w:val="15"/>
          <w:szCs w:val="15"/>
        </w:rPr>
        <w:tab/>
        <w:t>{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 xml:space="preserve">2. </w:t>
      </w:r>
      <w:r>
        <w:rPr>
          <w:rFonts w:hint="eastAsia"/>
          <w:sz w:val="15"/>
          <w:szCs w:val="15"/>
        </w:rPr>
        <w:t>返回的是店铺介绍页面，以及新手页面等</w:t>
      </w:r>
    </w:p>
    <w:p w:rsidR="00711BCA" w:rsidRDefault="00711BCA">
      <w:pPr>
        <w:rPr>
          <w:sz w:val="15"/>
          <w:szCs w:val="15"/>
        </w:rPr>
      </w:pPr>
      <w:r w:rsidRPr="001B0C17">
        <w:rPr>
          <w:sz w:val="15"/>
          <w:szCs w:val="15"/>
        </w:rPr>
        <w:t>CSMMManager&amp; oSMMManager=m_vecSMMManager[dwRole%m_vecSMMManager.size()];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填充页面通过段，框架等页面；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c2cent::po::shop::CDetailLayout oLayout;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oLayout.SetRole(dwRole);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oLayout.SetPage(dwPage);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oLayout.SetSegmentSequence(vecLayout[vecLayout.size()-1].GetSegmentSequence());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oLayout.SetSegmentId(vecLayout[vecLayout.size()-1].GetSegmentId());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oLayout.SetSegmentNo(vecLayout[vecLayout.size()-1].GetSegmentNo());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oLayout.SetFrameId(oSMMManager.GetFrameID(oRequestFilter.GetSearchType()));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oLayout.SetAreaNo(oSMMManager.GetAreaID(oRequestFilter.GetSearchType()));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oLayout.SetModuleFrame(oSMMManager.GetModuleFrameID(oRequestFilter.GetSearchType()));</w:t>
      </w:r>
    </w:p>
    <w:p w:rsidR="00711BCA" w:rsidRPr="001B0C17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oLayout.SetModuleId(oSMMManager.GetModuleID(oRequestFilter.GetSearchType()));</w:t>
      </w:r>
    </w:p>
    <w:p w:rsidR="00711BCA" w:rsidRDefault="00711BCA" w:rsidP="001B0C17">
      <w:pPr>
        <w:rPr>
          <w:sz w:val="15"/>
          <w:szCs w:val="15"/>
        </w:rPr>
      </w:pPr>
      <w:r w:rsidRPr="001B0C17">
        <w:rPr>
          <w:sz w:val="15"/>
          <w:szCs w:val="15"/>
        </w:rPr>
        <w:tab/>
      </w:r>
      <w:r w:rsidRPr="001B0C17">
        <w:rPr>
          <w:sz w:val="15"/>
          <w:szCs w:val="15"/>
        </w:rPr>
        <w:tab/>
        <w:t>oLayout.SetModuleStyle(oRequestFilter.GetDisStyle());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906EC3">
      <w:pPr>
        <w:pStyle w:val="Heading4"/>
      </w:pPr>
      <w:r w:rsidRPr="00906EC3">
        <w:t>int32_t CMVMManager::GetViewList(</w:t>
      </w:r>
      <w:r>
        <w:t>)</w:t>
      </w:r>
    </w:p>
    <w:p w:rsidR="00711BCA" w:rsidRDefault="00711BCA">
      <w:pPr>
        <w:rPr>
          <w:b/>
          <w:color w:val="FF0000"/>
          <w:sz w:val="15"/>
          <w:szCs w:val="15"/>
        </w:rPr>
      </w:pPr>
      <w:r w:rsidRPr="0036286F">
        <w:rPr>
          <w:b/>
          <w:color w:val="FF0000"/>
          <w:sz w:val="15"/>
          <w:szCs w:val="15"/>
        </w:rPr>
        <w:t xml:space="preserve">setViewList  1000  </w:t>
      </w:r>
      <w:r w:rsidRPr="0036286F">
        <w:rPr>
          <w:rFonts w:hint="eastAsia"/>
          <w:b/>
          <w:color w:val="FF0000"/>
          <w:sz w:val="15"/>
          <w:szCs w:val="15"/>
        </w:rPr>
        <w:t>这种数据填入到</w:t>
      </w:r>
      <w:r w:rsidRPr="0036286F">
        <w:rPr>
          <w:b/>
          <w:color w:val="FF0000"/>
          <w:sz w:val="15"/>
          <w:szCs w:val="15"/>
        </w:rPr>
        <w:t>set</w:t>
      </w:r>
      <w:r w:rsidRPr="0036286F">
        <w:rPr>
          <w:rFonts w:hint="eastAsia"/>
          <w:b/>
          <w:color w:val="FF0000"/>
          <w:sz w:val="15"/>
          <w:szCs w:val="15"/>
        </w:rPr>
        <w:t>中</w:t>
      </w:r>
    </w:p>
    <w:p w:rsidR="00711BCA" w:rsidRDefault="00711BCA">
      <w:pPr>
        <w:rPr>
          <w:b/>
          <w:color w:val="FF0000"/>
          <w:sz w:val="15"/>
          <w:szCs w:val="15"/>
        </w:rPr>
      </w:pPr>
    </w:p>
    <w:p w:rsidR="00711BCA" w:rsidRDefault="00711BCA" w:rsidP="006E06CC">
      <w:pPr>
        <w:ind w:left="425"/>
      </w:pPr>
      <w:r>
        <w:rPr>
          <w:rFonts w:hint="eastAsia"/>
          <w:b/>
          <w:bCs/>
        </w:rPr>
        <w:t>模块化的主要元素</w:t>
      </w:r>
      <w:r>
        <w:rPr>
          <w:rFonts w:hint="eastAsia"/>
        </w:rPr>
        <w:t>：页</w:t>
      </w:r>
      <w:r>
        <w:t>page</w:t>
      </w:r>
      <w:r>
        <w:rPr>
          <w:rFonts w:hint="eastAsia"/>
        </w:rPr>
        <w:t>、框</w:t>
      </w:r>
      <w:r>
        <w:t>frame</w:t>
      </w:r>
      <w:r>
        <w:rPr>
          <w:rFonts w:hint="eastAsia"/>
        </w:rPr>
        <w:t>、区域</w:t>
      </w:r>
      <w:r>
        <w:t>area</w:t>
      </w:r>
      <w:r>
        <w:rPr>
          <w:rFonts w:hint="eastAsia"/>
        </w:rPr>
        <w:t>、段</w:t>
      </w:r>
      <w:r>
        <w:t>segment</w:t>
      </w:r>
      <w:r>
        <w:rPr>
          <w:rFonts w:hint="eastAsia"/>
        </w:rPr>
        <w:t>、模块</w:t>
      </w:r>
      <w:r>
        <w:t>module</w:t>
      </w:r>
      <w:r>
        <w:rPr>
          <w:rFonts w:hint="eastAsia"/>
        </w:rPr>
        <w:t>、模块外框</w:t>
      </w:r>
      <w:r>
        <w:t>moduleframe</w:t>
      </w:r>
      <w:r>
        <w:rPr>
          <w:rFonts w:hint="eastAsia"/>
        </w:rPr>
        <w:t>。</w:t>
      </w:r>
    </w:p>
    <w:p w:rsidR="00711BCA" w:rsidRPr="006E06CC" w:rsidRDefault="00711BCA">
      <w:pPr>
        <w:rPr>
          <w:b/>
          <w:color w:val="FF0000"/>
          <w:sz w:val="15"/>
          <w:szCs w:val="15"/>
        </w:rPr>
      </w:pPr>
    </w:p>
    <w:p w:rsidR="00711BCA" w:rsidRPr="005F1F69" w:rsidRDefault="00711BCA" w:rsidP="005F1F69">
      <w:pPr>
        <w:rPr>
          <w:sz w:val="15"/>
          <w:szCs w:val="15"/>
        </w:rPr>
      </w:pPr>
      <w:r w:rsidRPr="005F1F69">
        <w:rPr>
          <w:sz w:val="15"/>
          <w:szCs w:val="15"/>
        </w:rPr>
        <w:t>int32_t CMVMManager::GetViewList(</w:t>
      </w:r>
    </w:p>
    <w:p w:rsidR="00711BCA" w:rsidRPr="005F1F69" w:rsidRDefault="00711BCA" w:rsidP="005F1F69">
      <w:pPr>
        <w:rPr>
          <w:sz w:val="15"/>
          <w:szCs w:val="15"/>
        </w:rPr>
      </w:pP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  <w:t>const std::vector&lt;c2cent::po::shop::CDetailLayout&gt;&amp; vecLayoutList,</w:t>
      </w:r>
    </w:p>
    <w:p w:rsidR="00711BCA" w:rsidRPr="005F1F69" w:rsidRDefault="00711BCA" w:rsidP="005F1F69">
      <w:pPr>
        <w:rPr>
          <w:sz w:val="15"/>
          <w:szCs w:val="15"/>
        </w:rPr>
      </w:pP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  <w:t>const CRequestFilter&amp; oRequestFilter,</w:t>
      </w:r>
    </w:p>
    <w:p w:rsidR="00711BCA" w:rsidRPr="005F1F69" w:rsidRDefault="00711BCA" w:rsidP="005F1F69">
      <w:pPr>
        <w:rPr>
          <w:sz w:val="15"/>
          <w:szCs w:val="15"/>
        </w:rPr>
      </w:pP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  <w:t>const uint32_t dwPageType,</w:t>
      </w:r>
    </w:p>
    <w:p w:rsidR="00711BCA" w:rsidRPr="005F1F69" w:rsidRDefault="00711BCA" w:rsidP="005F1F69">
      <w:pPr>
        <w:rPr>
          <w:sz w:val="15"/>
          <w:szCs w:val="15"/>
        </w:rPr>
      </w:pP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</w:r>
      <w:r w:rsidRPr="005F1F69">
        <w:rPr>
          <w:sz w:val="15"/>
          <w:szCs w:val="15"/>
        </w:rPr>
        <w:tab/>
        <w:t>std::set&lt;uint32_t&gt;&amp; setViewList) const</w:t>
      </w:r>
    </w:p>
    <w:p w:rsidR="00711BCA" w:rsidRDefault="00711BCA" w:rsidP="005F1F69">
      <w:pPr>
        <w:rPr>
          <w:sz w:val="15"/>
          <w:szCs w:val="15"/>
        </w:rPr>
      </w:pPr>
      <w:r w:rsidRPr="005F1F69">
        <w:rPr>
          <w:sz w:val="15"/>
          <w:szCs w:val="15"/>
        </w:rPr>
        <w:t>{</w:t>
      </w:r>
      <w:r>
        <w:rPr>
          <w:sz w:val="15"/>
          <w:szCs w:val="15"/>
        </w:rPr>
        <w:t>}</w:t>
      </w:r>
    </w:p>
    <w:p w:rsidR="00711BCA" w:rsidRDefault="00711BCA">
      <w:pPr>
        <w:rPr>
          <w:sz w:val="15"/>
          <w:szCs w:val="15"/>
        </w:rPr>
      </w:pPr>
    </w:p>
    <w:p w:rsidR="00711BCA" w:rsidRPr="008B33DF" w:rsidRDefault="00711BCA">
      <w:pPr>
        <w:rPr>
          <w:color w:val="FF0000"/>
          <w:sz w:val="15"/>
          <w:szCs w:val="15"/>
        </w:rPr>
      </w:pPr>
      <w:r w:rsidRPr="008B33DF">
        <w:rPr>
          <w:rFonts w:hint="eastAsia"/>
          <w:color w:val="FF0000"/>
          <w:sz w:val="15"/>
          <w:szCs w:val="15"/>
        </w:rPr>
        <w:t>步骤：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三个函数</w:t>
      </w:r>
      <w:r w:rsidRPr="006F689E">
        <w:rPr>
          <w:sz w:val="15"/>
          <w:szCs w:val="15"/>
        </w:rPr>
        <w:t>GetModuleView</w:t>
      </w:r>
      <w:r>
        <w:rPr>
          <w:rFonts w:hint="eastAsia"/>
          <w:sz w:val="15"/>
          <w:szCs w:val="15"/>
        </w:rPr>
        <w:t>（）模块</w:t>
      </w:r>
      <w:r>
        <w:rPr>
          <w:sz w:val="15"/>
          <w:szCs w:val="15"/>
        </w:rPr>
        <w:t xml:space="preserve">  </w:t>
      </w:r>
      <w:r w:rsidRPr="00702152">
        <w:rPr>
          <w:sz w:val="15"/>
          <w:szCs w:val="15"/>
        </w:rPr>
        <w:t>GetFrameView</w:t>
      </w:r>
      <w:r>
        <w:rPr>
          <w:rFonts w:hint="eastAsia"/>
          <w:sz w:val="15"/>
          <w:szCs w:val="15"/>
        </w:rPr>
        <w:t>（）框</w:t>
      </w:r>
      <w:r>
        <w:rPr>
          <w:sz w:val="15"/>
          <w:szCs w:val="15"/>
        </w:rPr>
        <w:t xml:space="preserve">  </w:t>
      </w:r>
      <w:r w:rsidRPr="00345893">
        <w:rPr>
          <w:sz w:val="15"/>
          <w:szCs w:val="15"/>
        </w:rPr>
        <w:t>GetPageView</w:t>
      </w:r>
      <w:r>
        <w:rPr>
          <w:rFonts w:hint="eastAsia"/>
          <w:sz w:val="15"/>
          <w:szCs w:val="15"/>
        </w:rPr>
        <w:t>（）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页面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都是从</w:t>
      </w:r>
      <w:r w:rsidRPr="000F2B77">
        <w:rPr>
          <w:sz w:val="15"/>
          <w:szCs w:val="15"/>
        </w:rPr>
        <w:t>m_mapModuleView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中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中取出</w:t>
      </w:r>
    </w:p>
    <w:p w:rsidR="00711BCA" w:rsidRDefault="00711BCA">
      <w:pPr>
        <w:rPr>
          <w:sz w:val="15"/>
          <w:szCs w:val="15"/>
        </w:rPr>
      </w:pPr>
      <w:r w:rsidRPr="00480BC4">
        <w:rPr>
          <w:noProof/>
        </w:rPr>
        <w:pict>
          <v:shape id="图片 1" o:spid="_x0000_i1026" type="#_x0000_t75" style="width:294.75pt;height:33pt;visibility:visible">
            <v:imagedata r:id="rId9" o:title=""/>
          </v:shape>
        </w:pict>
      </w:r>
    </w:p>
    <w:p w:rsidR="00711BCA" w:rsidRDefault="00711BCA" w:rsidP="006F689E">
      <w:pPr>
        <w:pStyle w:val="ListParagraph"/>
        <w:numPr>
          <w:ilvl w:val="0"/>
          <w:numId w:val="2"/>
        </w:numPr>
        <w:ind w:firstLineChars="0"/>
        <w:rPr>
          <w:sz w:val="15"/>
          <w:szCs w:val="15"/>
        </w:rPr>
      </w:pPr>
      <w:r w:rsidRPr="006F689E">
        <w:rPr>
          <w:rFonts w:hint="eastAsia"/>
          <w:sz w:val="15"/>
          <w:szCs w:val="15"/>
        </w:rPr>
        <w:t>调用</w:t>
      </w:r>
      <w:r w:rsidRPr="006F689E">
        <w:rPr>
          <w:sz w:val="15"/>
          <w:szCs w:val="15"/>
        </w:rPr>
        <w:t xml:space="preserve"> GetModuleView</w:t>
      </w:r>
      <w:r>
        <w:rPr>
          <w:rFonts w:hint="eastAsia"/>
          <w:sz w:val="15"/>
          <w:szCs w:val="15"/>
        </w:rPr>
        <w:t>（）</w:t>
      </w:r>
    </w:p>
    <w:p w:rsidR="00711BCA" w:rsidRPr="006F689E" w:rsidRDefault="00711BCA" w:rsidP="006F689E">
      <w:pPr>
        <w:pStyle w:val="ListParagraph"/>
        <w:ind w:left="360" w:firstLineChars="0" w:firstLine="0"/>
        <w:rPr>
          <w:sz w:val="15"/>
          <w:szCs w:val="15"/>
        </w:rPr>
      </w:pPr>
      <w:r w:rsidRPr="006F689E">
        <w:rPr>
          <w:sz w:val="15"/>
          <w:szCs w:val="15"/>
        </w:rPr>
        <w:t>&lt;Item Name="Config0"</w:t>
      </w:r>
      <w:r w:rsidRPr="006F689E">
        <w:rPr>
          <w:sz w:val="15"/>
          <w:szCs w:val="15"/>
        </w:rPr>
        <w:tab/>
      </w:r>
      <w:r w:rsidRPr="006F689E">
        <w:rPr>
          <w:sz w:val="15"/>
          <w:szCs w:val="15"/>
        </w:rPr>
        <w:tab/>
      </w:r>
      <w:r w:rsidRPr="006F689E">
        <w:rPr>
          <w:sz w:val="15"/>
          <w:szCs w:val="15"/>
        </w:rPr>
        <w:tab/>
        <w:t>Value="1000|0|html"/&gt;</w:t>
      </w:r>
      <w:r w:rsidRPr="006F689E">
        <w:rPr>
          <w:sz w:val="15"/>
          <w:szCs w:val="15"/>
        </w:rPr>
        <w:tab/>
      </w:r>
      <w:r w:rsidRPr="006F689E">
        <w:rPr>
          <w:sz w:val="15"/>
          <w:szCs w:val="15"/>
        </w:rPr>
        <w:tab/>
      </w:r>
      <w:r w:rsidRPr="006F689E">
        <w:rPr>
          <w:sz w:val="15"/>
          <w:szCs w:val="15"/>
        </w:rPr>
        <w:tab/>
      </w:r>
      <w:r w:rsidRPr="006F689E">
        <w:rPr>
          <w:sz w:val="15"/>
          <w:szCs w:val="15"/>
        </w:rPr>
        <w:tab/>
      </w:r>
      <w:r w:rsidRPr="006F689E">
        <w:rPr>
          <w:sz w:val="15"/>
          <w:szCs w:val="15"/>
        </w:rPr>
        <w:tab/>
        <w:t xml:space="preserve">&lt;!-- </w:t>
      </w:r>
      <w:r w:rsidRPr="006F689E">
        <w:rPr>
          <w:rFonts w:hint="eastAsia"/>
          <w:sz w:val="15"/>
          <w:szCs w:val="15"/>
        </w:rPr>
        <w:t>店招页</w:t>
      </w:r>
      <w:r w:rsidRPr="006F689E">
        <w:rPr>
          <w:sz w:val="15"/>
          <w:szCs w:val="15"/>
        </w:rPr>
        <w:t>[</w:t>
      </w:r>
      <w:r w:rsidRPr="006F689E">
        <w:rPr>
          <w:rFonts w:hint="eastAsia"/>
          <w:sz w:val="15"/>
          <w:szCs w:val="15"/>
        </w:rPr>
        <w:t>保留</w:t>
      </w:r>
      <w:r w:rsidRPr="006F689E">
        <w:rPr>
          <w:sz w:val="15"/>
          <w:szCs w:val="15"/>
        </w:rPr>
        <w:t>] --&gt;</w:t>
      </w:r>
    </w:p>
    <w:p w:rsidR="00711BCA" w:rsidRDefault="00711BCA" w:rsidP="00702152">
      <w:pPr>
        <w:rPr>
          <w:sz w:val="15"/>
          <w:szCs w:val="15"/>
        </w:rPr>
      </w:pPr>
    </w:p>
    <w:p w:rsidR="00711BCA" w:rsidRDefault="00711BCA" w:rsidP="0070215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移位获取到页面</w:t>
      </w:r>
    </w:p>
    <w:p w:rsidR="00711BCA" w:rsidRDefault="00711BCA" w:rsidP="00702152">
      <w:pPr>
        <w:rPr>
          <w:sz w:val="15"/>
          <w:szCs w:val="15"/>
        </w:rPr>
      </w:pP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>int32_t CMVMManager::GetModuleView(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const uint32_t dwFrameID,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const uint32_t dwPageType,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const uint32_t dwAreaID,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const uint32_t dwModuleID,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const uint32_t dwModuleStyle) const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>{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if(dwFrameID&gt;=IGNORE_ID||dwAreaID&gt;IGNORE_ID||dwModuleID&gt;IGNORE_ID||dwPageType&gt;XML_PAGE)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{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C2C_WW_LOG_ERR(-1,"CMVMManager GetModuleView Failed FrameID:%u PageType:%u AreaID:%u ModuleID:%u ModuleStyle:%u",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dwFrameID,dwPageType,dwAreaID,dwModuleID,dwModuleStyle);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return -1;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}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uint64_t ddwKey=IGNORE_ID;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ddwKey&lt;&lt;=ID_BITLENGTH;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ddwKey+=dwFrameID;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ddwKey&lt;&lt;=ID_BITLENGTH;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ddwKey+=dwAreaID;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ddwKey&lt;&lt;=ID_BITLENGTH;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ddwKey+=IGNORE_ID;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ddwKey&lt;&lt;=ID_BITLENGTH;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ddwKey+=dwModuleID;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ddwKey&lt;&lt;=ID_BITLENGTH;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ddwKey+=dwModuleStyle;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ddwKey&lt;&lt;=TYPE_BITLENGTH;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ddwKey+=dwPageType;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std::map&lt;uint64_t,uint32_t&gt;::const_iterator it=m_mapModuleView.find(ddwKey);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if(it!=m_mapModuleView.end())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{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return (it-&gt;second);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}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C2C_WW_LOG_ERR(-2,"CMVMManager GetModuleView Failed FrameID:%u PageType:%u AreaID:%u ModuleID:%u ModuleStyle:%u",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</w:r>
      <w:r w:rsidRPr="000F2B77">
        <w:rPr>
          <w:sz w:val="15"/>
          <w:szCs w:val="15"/>
        </w:rPr>
        <w:tab/>
        <w:t>dwFrameID,dwPageType,dwAreaID,dwModuleID,dwModuleStyle);</w:t>
      </w:r>
    </w:p>
    <w:p w:rsidR="00711BCA" w:rsidRPr="000F2B77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ab/>
        <w:t>return -2;</w:t>
      </w:r>
    </w:p>
    <w:p w:rsidR="00711BCA" w:rsidRDefault="00711BCA" w:rsidP="000F2B77">
      <w:pPr>
        <w:rPr>
          <w:sz w:val="15"/>
          <w:szCs w:val="15"/>
        </w:rPr>
      </w:pPr>
      <w:r w:rsidRPr="000F2B77">
        <w:rPr>
          <w:sz w:val="15"/>
          <w:szCs w:val="15"/>
        </w:rPr>
        <w:t>}</w:t>
      </w:r>
    </w:p>
    <w:p w:rsidR="00711BCA" w:rsidRDefault="00711BCA" w:rsidP="00702152">
      <w:pPr>
        <w:rPr>
          <w:sz w:val="15"/>
          <w:szCs w:val="15"/>
        </w:rPr>
      </w:pPr>
    </w:p>
    <w:p w:rsidR="00711BCA" w:rsidRDefault="00711BCA" w:rsidP="00702152">
      <w:pPr>
        <w:pStyle w:val="ListParagraph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调用</w:t>
      </w:r>
      <w:r w:rsidRPr="00702152">
        <w:rPr>
          <w:sz w:val="15"/>
          <w:szCs w:val="15"/>
        </w:rPr>
        <w:t>GetFrameView</w:t>
      </w:r>
      <w:r>
        <w:rPr>
          <w:rFonts w:hint="eastAsia"/>
          <w:sz w:val="15"/>
          <w:szCs w:val="15"/>
        </w:rPr>
        <w:t>（）</w:t>
      </w:r>
    </w:p>
    <w:p w:rsidR="00711BCA" w:rsidRDefault="00711BCA" w:rsidP="00702152">
      <w:pPr>
        <w:rPr>
          <w:sz w:val="15"/>
          <w:szCs w:val="15"/>
        </w:rPr>
      </w:pPr>
    </w:p>
    <w:p w:rsidR="00711BCA" w:rsidRDefault="00711BCA" w:rsidP="00702152">
      <w:pPr>
        <w:rPr>
          <w:sz w:val="15"/>
          <w:szCs w:val="15"/>
        </w:rPr>
      </w:pPr>
    </w:p>
    <w:p w:rsidR="00711BCA" w:rsidRPr="00345893" w:rsidRDefault="00711BCA" w:rsidP="00345893">
      <w:pPr>
        <w:pStyle w:val="ListParagraph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调用</w:t>
      </w:r>
      <w:r w:rsidRPr="00345893">
        <w:rPr>
          <w:sz w:val="15"/>
          <w:szCs w:val="15"/>
        </w:rPr>
        <w:t>GetPageView</w:t>
      </w:r>
      <w:r>
        <w:rPr>
          <w:rFonts w:hint="eastAsia"/>
          <w:sz w:val="15"/>
          <w:szCs w:val="15"/>
        </w:rPr>
        <w:t>（）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9D2202">
      <w:pPr>
        <w:pStyle w:val="Heading4"/>
      </w:pPr>
      <w:r w:rsidRPr="009D2202">
        <w:t>int32_t CDataManager::Run()</w:t>
      </w:r>
    </w:p>
    <w:p w:rsidR="00711BCA" w:rsidRDefault="00711BCA">
      <w:pPr>
        <w:rPr>
          <w:sz w:val="15"/>
          <w:szCs w:val="15"/>
        </w:rPr>
      </w:pPr>
    </w:p>
    <w:p w:rsidR="00711BCA" w:rsidRPr="00CA00AE" w:rsidRDefault="00711BCA" w:rsidP="00CA00AE">
      <w:pPr>
        <w:pStyle w:val="ListParagraph"/>
        <w:numPr>
          <w:ilvl w:val="0"/>
          <w:numId w:val="1"/>
        </w:numPr>
        <w:ind w:firstLineChars="0"/>
        <w:rPr>
          <w:color w:val="FF0000"/>
          <w:sz w:val="15"/>
          <w:szCs w:val="15"/>
        </w:rPr>
      </w:pPr>
      <w:r w:rsidRPr="00CA00AE">
        <w:rPr>
          <w:rFonts w:hint="eastAsia"/>
          <w:color w:val="FF0000"/>
          <w:sz w:val="15"/>
          <w:szCs w:val="15"/>
        </w:rPr>
        <w:t>获取</w:t>
      </w:r>
      <w:r w:rsidRPr="00CA00AE">
        <w:rPr>
          <w:color w:val="FF0000"/>
          <w:sz w:val="15"/>
          <w:szCs w:val="15"/>
        </w:rPr>
        <w:t>tssid</w:t>
      </w:r>
      <w:r w:rsidRPr="00CA00AE">
        <w:rPr>
          <w:rFonts w:hint="eastAsia"/>
          <w:color w:val="FF0000"/>
          <w:sz w:val="15"/>
          <w:szCs w:val="15"/>
        </w:rPr>
        <w:t>以及设置</w:t>
      </w:r>
      <w:r w:rsidRPr="00CA00AE">
        <w:rPr>
          <w:color w:val="FF0000"/>
          <w:sz w:val="15"/>
          <w:szCs w:val="15"/>
        </w:rPr>
        <w:t>tssid</w:t>
      </w:r>
    </w:p>
    <w:p w:rsidR="00711BCA" w:rsidRPr="00CA00AE" w:rsidRDefault="00711BCA" w:rsidP="00CA00AE">
      <w:pPr>
        <w:rPr>
          <w:sz w:val="15"/>
          <w:szCs w:val="15"/>
        </w:rPr>
      </w:pPr>
      <w:r w:rsidRPr="00CA00AE">
        <w:rPr>
          <w:sz w:val="15"/>
          <w:szCs w:val="15"/>
        </w:rPr>
        <w:t>CDataManager::_SetProtocolInfo()</w:t>
      </w:r>
    </w:p>
    <w:p w:rsidR="00711BCA" w:rsidRDefault="00711BCA" w:rsidP="00765184">
      <w:pPr>
        <w:rPr>
          <w:sz w:val="15"/>
          <w:szCs w:val="15"/>
        </w:rPr>
      </w:pP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>enum SpecialTssID</w:t>
      </w: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>{</w:t>
      </w: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 xml:space="preserve">    TSS_SHOP2DEFINE=100,</w:t>
      </w: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ab/>
        <w:t>TSS_NEWBUYER=999,</w:t>
      </w: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ab/>
        <w:t>TSS_SHOPPINGENSURE=998,</w:t>
      </w: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ab/>
        <w:t>TSS_SHOPINTRO=997,</w:t>
      </w:r>
    </w:p>
    <w:p w:rsidR="00711BCA" w:rsidRPr="00765184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ab/>
        <w:t>TSS_SHOPTITLE=996,</w:t>
      </w:r>
    </w:p>
    <w:p w:rsidR="00711BCA" w:rsidRDefault="00711BCA" w:rsidP="00765184">
      <w:pPr>
        <w:rPr>
          <w:sz w:val="15"/>
          <w:szCs w:val="15"/>
        </w:rPr>
      </w:pPr>
      <w:r w:rsidRPr="00765184">
        <w:rPr>
          <w:sz w:val="15"/>
          <w:szCs w:val="15"/>
        </w:rPr>
        <w:t>};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 w:rsidP="001E1E44">
      <w:pPr>
        <w:pStyle w:val="Heading2"/>
      </w:pPr>
      <w:r>
        <w:t>CUrlParse.cpp</w:t>
      </w:r>
    </w:p>
    <w:p w:rsidR="00711BCA" w:rsidRDefault="00711BCA" w:rsidP="00272DAE">
      <w:r>
        <w:tab/>
      </w:r>
      <w:r>
        <w:tab/>
        <w:t>/**</w:t>
      </w:r>
    </w:p>
    <w:p w:rsidR="00711BCA" w:rsidRDefault="00711BCA" w:rsidP="00272DAE">
      <w:r>
        <w:tab/>
      </w:r>
      <w:r>
        <w:tab/>
        <w:t xml:space="preserve"> * </w:t>
      </w:r>
      <w:r>
        <w:rPr>
          <w:rFonts w:hint="eastAsia"/>
        </w:rPr>
        <w:t>获取商品列表过滤器</w:t>
      </w:r>
    </w:p>
    <w:p w:rsidR="00711BCA" w:rsidRDefault="00711BCA" w:rsidP="00272DAE">
      <w:r>
        <w:tab/>
      </w:r>
      <w:r>
        <w:tab/>
        <w:t xml:space="preserve"> * </w:t>
      </w:r>
    </w:p>
    <w:p w:rsidR="00711BCA" w:rsidRDefault="00711BCA" w:rsidP="00272DAE">
      <w:r>
        <w:tab/>
      </w:r>
      <w:r>
        <w:tab/>
        <w:t xml:space="preserve"> * @return oItemFilter value </w:t>
      </w:r>
      <w:r>
        <w:rPr>
          <w:rFonts w:hint="eastAsia"/>
        </w:rPr>
        <w:t>类型为</w:t>
      </w:r>
      <w:r>
        <w:t>:c2cent::po::shop::CDetailItemFilter</w:t>
      </w:r>
    </w:p>
    <w:p w:rsidR="00711BCA" w:rsidRDefault="00711BCA" w:rsidP="00272DAE">
      <w:r>
        <w:tab/>
      </w:r>
      <w:r>
        <w:tab/>
        <w:t xml:space="preserve"> * </w:t>
      </w:r>
    </w:p>
    <w:p w:rsidR="00711BCA" w:rsidRDefault="00711BCA" w:rsidP="00272DAE">
      <w:r>
        <w:tab/>
      </w:r>
      <w:r>
        <w:tab/>
        <w:t xml:space="preserve"> */</w:t>
      </w:r>
    </w:p>
    <w:p w:rsidR="00711BCA" w:rsidRDefault="00711BCA" w:rsidP="00272DAE">
      <w:r>
        <w:tab/>
      </w:r>
      <w:r>
        <w:tab/>
        <w:t xml:space="preserve"> const c2cent::po::shop::CDetailItemFilter&amp;  GetItemFilter() const {</w:t>
      </w:r>
    </w:p>
    <w:p w:rsidR="00711BCA" w:rsidRDefault="00711BCA" w:rsidP="00272DAE">
      <w:r>
        <w:tab/>
      </w:r>
      <w:r>
        <w:tab/>
      </w:r>
      <w:r>
        <w:tab/>
      </w:r>
      <w:r>
        <w:tab/>
        <w:t>return oItemFilter;</w:t>
      </w:r>
    </w:p>
    <w:p w:rsidR="00711BCA" w:rsidRPr="00272DAE" w:rsidRDefault="00711BCA" w:rsidP="00272DAE">
      <w:r>
        <w:tab/>
      </w:r>
      <w:r>
        <w:tab/>
        <w:t>}s</w:t>
      </w:r>
    </w:p>
    <w:p w:rsidR="00711BCA" w:rsidRPr="00D11BB3" w:rsidRDefault="00711BCA" w:rsidP="00575480">
      <w:pPr>
        <w:pStyle w:val="Heading3"/>
      </w:pPr>
      <w:r w:rsidRPr="00D11BB3">
        <w:t>enum PatternID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>{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URL_ITEM,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URL_ITEM_SEARCH,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URL_ITEM_VIEW,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URL_SHOP_COMMON,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URL_SHOP_LEAVEMSG,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URL_SHOP_VIEW,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URL_SHOP_EDIT,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URL_SHOP_MODULE,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URL_SHOP_DESCRIPTION,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URL_SHOP_JS,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URL_ITEM_DESCRIPTION,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URL_SWF_FILE,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URL_HTML_FILE,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URL_ITEMCOMBO,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ab/>
        <w:t>URL_SHOPDYNAMIC,</w:t>
      </w:r>
    </w:p>
    <w:p w:rsidR="00711BCA" w:rsidRPr="00D11BB3" w:rsidRDefault="00711BCA" w:rsidP="00D11BB3">
      <w:pPr>
        <w:rPr>
          <w:sz w:val="15"/>
          <w:szCs w:val="15"/>
        </w:rPr>
      </w:pPr>
      <w:r w:rsidRPr="00D11BB3">
        <w:rPr>
          <w:sz w:val="15"/>
          <w:szCs w:val="15"/>
        </w:rPr>
        <w:t>};</w:t>
      </w:r>
    </w:p>
    <w:p w:rsidR="00711BCA" w:rsidRDefault="00711BCA" w:rsidP="00D11BB3"/>
    <w:p w:rsidR="00711BCA" w:rsidRDefault="00711BCA" w:rsidP="00575480">
      <w:pPr>
        <w:pStyle w:val="Heading3"/>
      </w:pPr>
      <w:r>
        <w:t>enum SearchType</w:t>
      </w:r>
    </w:p>
    <w:p w:rsidR="00711BCA" w:rsidRDefault="00711BCA" w:rsidP="00575480">
      <w:r>
        <w:t>{</w:t>
      </w:r>
    </w:p>
    <w:p w:rsidR="00711BCA" w:rsidRDefault="00711BCA" w:rsidP="00575480">
      <w:r>
        <w:tab/>
        <w:t>SHOP,</w:t>
      </w:r>
    </w:p>
    <w:p w:rsidR="00711BCA" w:rsidRDefault="00711BCA" w:rsidP="00575480">
      <w:r>
        <w:tab/>
        <w:t>SHOP_SEARCH,</w:t>
      </w:r>
    </w:p>
    <w:p w:rsidR="00711BCA" w:rsidRDefault="00711BCA" w:rsidP="00575480">
      <w:r>
        <w:tab/>
        <w:t>SHOP_ACTION,</w:t>
      </w:r>
    </w:p>
    <w:p w:rsidR="00711BCA" w:rsidRDefault="00711BCA" w:rsidP="00575480">
      <w:r>
        <w:tab/>
        <w:t>SHOP_CATEGORY,</w:t>
      </w:r>
    </w:p>
    <w:p w:rsidR="00711BCA" w:rsidRDefault="00711BCA" w:rsidP="00575480">
      <w:r>
        <w:tab/>
        <w:t>SHOP_LEAVEMSG,</w:t>
      </w:r>
    </w:p>
    <w:p w:rsidR="00711BCA" w:rsidRDefault="00711BCA" w:rsidP="00575480">
      <w:r>
        <w:tab/>
        <w:t>SHOP_RECOMMEND,</w:t>
      </w:r>
    </w:p>
    <w:p w:rsidR="00711BCA" w:rsidRDefault="00711BCA" w:rsidP="00575480">
      <w:r>
        <w:tab/>
        <w:t>SHOP_DESCRIPTION,</w:t>
      </w:r>
    </w:p>
    <w:p w:rsidR="00711BCA" w:rsidRDefault="00711BCA" w:rsidP="00575480">
      <w:r>
        <w:tab/>
        <w:t>ITEM,</w:t>
      </w:r>
    </w:p>
    <w:p w:rsidR="00711BCA" w:rsidRDefault="00711BCA" w:rsidP="00575480">
      <w:r>
        <w:tab/>
        <w:t>ITEM_DESCRIPTION,</w:t>
      </w:r>
    </w:p>
    <w:p w:rsidR="00711BCA" w:rsidRDefault="00711BCA" w:rsidP="00575480">
      <w:r>
        <w:tab/>
        <w:t>SHOP_ANNOUNCE,</w:t>
      </w:r>
    </w:p>
    <w:p w:rsidR="00711BCA" w:rsidRDefault="00711BCA" w:rsidP="00575480">
      <w:r>
        <w:tab/>
        <w:t>SHOP_FEEDBACK,</w:t>
      </w:r>
    </w:p>
    <w:p w:rsidR="00711BCA" w:rsidRDefault="00711BCA" w:rsidP="00575480">
      <w:r>
        <w:t>};</w:t>
      </w:r>
    </w:p>
    <w:p w:rsidR="00711BCA" w:rsidRDefault="00711BCA" w:rsidP="00575480"/>
    <w:p w:rsidR="00711BCA" w:rsidRDefault="00711BCA" w:rsidP="00575480"/>
    <w:p w:rsidR="00711BCA" w:rsidRDefault="00711BCA" w:rsidP="00575480">
      <w:pPr>
        <w:pStyle w:val="Heading3"/>
      </w:pPr>
      <w:r>
        <w:t>enum PageType</w:t>
      </w:r>
    </w:p>
    <w:p w:rsidR="00711BCA" w:rsidRDefault="00711BCA" w:rsidP="00575480">
      <w:r>
        <w:t>{</w:t>
      </w:r>
    </w:p>
    <w:p w:rsidR="00711BCA" w:rsidRDefault="00711BCA" w:rsidP="00575480">
      <w:r>
        <w:tab/>
        <w:t>HTML_PAGE,</w:t>
      </w:r>
    </w:p>
    <w:p w:rsidR="00711BCA" w:rsidRDefault="00711BCA" w:rsidP="00575480">
      <w:r>
        <w:tab/>
        <w:t>JSON_PAGE,</w:t>
      </w:r>
    </w:p>
    <w:p w:rsidR="00711BCA" w:rsidRDefault="00711BCA" w:rsidP="00575480">
      <w:r>
        <w:tab/>
        <w:t>XML_PAGE,</w:t>
      </w:r>
    </w:p>
    <w:p w:rsidR="00711BCA" w:rsidRDefault="00711BCA" w:rsidP="00575480">
      <w:r>
        <w:t>};</w:t>
      </w:r>
    </w:p>
    <w:p w:rsidR="00711BCA" w:rsidRDefault="00711BCA" w:rsidP="00575480"/>
    <w:p w:rsidR="00711BCA" w:rsidRDefault="00711BCA" w:rsidP="00575480"/>
    <w:p w:rsidR="00711BCA" w:rsidRDefault="00711BCA" w:rsidP="00575480"/>
    <w:p w:rsidR="00711BCA" w:rsidRPr="00575480" w:rsidRDefault="00711BCA" w:rsidP="00575480">
      <w:pPr>
        <w:rPr>
          <w:sz w:val="15"/>
          <w:szCs w:val="15"/>
        </w:rPr>
      </w:pPr>
      <w:r w:rsidRPr="00575480">
        <w:rPr>
          <w:sz w:val="15"/>
          <w:szCs w:val="15"/>
        </w:rPr>
        <w:t>#define SHOP_HOMEPAGE</w:t>
      </w:r>
      <w:r w:rsidRPr="00575480">
        <w:rPr>
          <w:sz w:val="15"/>
          <w:szCs w:val="15"/>
        </w:rPr>
        <w:tab/>
      </w:r>
      <w:r w:rsidRPr="00575480">
        <w:rPr>
          <w:sz w:val="15"/>
          <w:szCs w:val="15"/>
        </w:rPr>
        <w:tab/>
      </w:r>
      <w:r w:rsidRPr="00575480">
        <w:rPr>
          <w:sz w:val="15"/>
          <w:szCs w:val="15"/>
        </w:rPr>
        <w:tab/>
      </w:r>
      <w:r w:rsidRPr="00575480">
        <w:rPr>
          <w:sz w:val="15"/>
          <w:szCs w:val="15"/>
        </w:rPr>
        <w:tab/>
      </w:r>
      <w:r w:rsidRPr="00575480">
        <w:rPr>
          <w:sz w:val="15"/>
          <w:szCs w:val="15"/>
        </w:rPr>
        <w:tab/>
        <w:t>0</w:t>
      </w:r>
    </w:p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Default="00711BCA" w:rsidP="00575480"/>
    <w:p w:rsidR="00711BCA" w:rsidRPr="00D11BB3" w:rsidRDefault="00711BCA" w:rsidP="00575480"/>
    <w:p w:rsidR="00711BCA" w:rsidRPr="00CB0406" w:rsidRDefault="00711BCA" w:rsidP="00CB0406">
      <w:pPr>
        <w:pStyle w:val="Heading4"/>
      </w:pPr>
      <w:r w:rsidRPr="00CB0406">
        <w:t>CUrlParser::CUrlParser()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Pr="00244DBE" w:rsidRDefault="00711BCA" w:rsidP="00B95613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 xml:space="preserve">url_shop </w:t>
      </w:r>
      <w:r w:rsidRPr="00244DBE">
        <w:rPr>
          <w:rFonts w:hint="eastAsia"/>
          <w:color w:val="FF0000"/>
          <w:sz w:val="15"/>
          <w:szCs w:val="15"/>
        </w:rPr>
        <w:t>以及</w:t>
      </w:r>
      <w:r w:rsidRPr="00244DBE">
        <w:rPr>
          <w:color w:val="FF0000"/>
          <w:sz w:val="15"/>
          <w:szCs w:val="15"/>
        </w:rPr>
        <w:t xml:space="preserve">url_common </w:t>
      </w:r>
      <w:r w:rsidRPr="00244DBE">
        <w:rPr>
          <w:rFonts w:hint="eastAsia"/>
          <w:color w:val="FF0000"/>
          <w:sz w:val="15"/>
          <w:szCs w:val="15"/>
        </w:rPr>
        <w:t>取得值是一致的；</w:t>
      </w:r>
    </w:p>
    <w:p w:rsidR="00711BCA" w:rsidRPr="006C2D43" w:rsidRDefault="00711BCA" w:rsidP="00A70B85">
      <w:pPr>
        <w:pStyle w:val="Heading3"/>
        <w:rPr>
          <w:color w:val="FF0000"/>
        </w:rPr>
      </w:pPr>
      <w:r w:rsidRPr="006C2D43">
        <w:rPr>
          <w:color w:val="FF0000"/>
        </w:rPr>
        <w:t>//</w:t>
      </w:r>
      <w:r w:rsidRPr="006C2D43">
        <w:rPr>
          <w:rFonts w:hint="eastAsia"/>
          <w:color w:val="FF0000"/>
        </w:rPr>
        <w:t>店铺首页</w:t>
      </w:r>
      <w:r w:rsidRPr="006C2D43">
        <w:rPr>
          <w:color w:val="FF0000"/>
        </w:rPr>
        <w:t>URL_SHOP</w:t>
      </w:r>
    </w:p>
    <w:p w:rsidR="00711BCA" w:rsidRPr="00D648CC" w:rsidRDefault="00711BCA" w:rsidP="00B956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店铺首页</w:t>
      </w:r>
      <w:r>
        <w:rPr>
          <w:sz w:val="15"/>
          <w:szCs w:val="15"/>
        </w:rPr>
        <w:t xml:space="preserve">url   </w:t>
      </w:r>
      <w:r w:rsidRPr="00D648CC">
        <w:rPr>
          <w:sz w:val="15"/>
          <w:szCs w:val="15"/>
        </w:rPr>
        <w:t>http://shop.paipai.com/2201189840</w:t>
      </w:r>
      <w:r>
        <w:rPr>
          <w:sz w:val="15"/>
          <w:szCs w:val="15"/>
        </w:rPr>
        <w:t>s</w:t>
      </w:r>
    </w:p>
    <w:p w:rsidR="00711BCA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m_vecPatternList.push_back("^([1-9][0-9]{4,9})(/){0,1}(\\?.*){0,1}$");</w:t>
      </w:r>
      <w:r>
        <w:rPr>
          <w:sz w:val="15"/>
          <w:szCs w:val="15"/>
        </w:rPr>
        <w:t xml:space="preserve">   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CC769D">
      <w:pPr>
        <w:rPr>
          <w:sz w:val="15"/>
          <w:szCs w:val="15"/>
        </w:rPr>
      </w:pPr>
    </w:p>
    <w:p w:rsidR="00711BCA" w:rsidRPr="00CC769D" w:rsidRDefault="00711BCA" w:rsidP="00CC769D">
      <w:pPr>
        <w:rPr>
          <w:sz w:val="15"/>
          <w:szCs w:val="15"/>
        </w:rPr>
      </w:pPr>
      <w:r w:rsidRPr="00CC769D">
        <w:rPr>
          <w:sz w:val="15"/>
          <w:szCs w:val="15"/>
        </w:rPr>
        <w:t>oRequestFilter.SetPatternId(URL_SHOP);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模式</w:t>
      </w:r>
      <w:r>
        <w:rPr>
          <w:sz w:val="15"/>
          <w:szCs w:val="15"/>
        </w:rPr>
        <w:t>id</w:t>
      </w:r>
    </w:p>
    <w:p w:rsidR="00711BCA" w:rsidRPr="00CC769D" w:rsidRDefault="00711BCA" w:rsidP="00CC769D">
      <w:pPr>
        <w:rPr>
          <w:sz w:val="15"/>
          <w:szCs w:val="15"/>
        </w:rPr>
      </w:pPr>
      <w:r w:rsidRPr="00CC769D">
        <w:rPr>
          <w:sz w:val="15"/>
          <w:szCs w:val="15"/>
        </w:rPr>
        <w:t>oRequestFilter.SetPageType(HTML_PAGE);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返回页面类型</w:t>
      </w:r>
    </w:p>
    <w:p w:rsidR="00711BCA" w:rsidRPr="00CC769D" w:rsidRDefault="00711BCA" w:rsidP="00CC769D">
      <w:pPr>
        <w:rPr>
          <w:sz w:val="15"/>
          <w:szCs w:val="15"/>
        </w:rPr>
      </w:pPr>
      <w:r w:rsidRPr="00CC769D">
        <w:rPr>
          <w:sz w:val="15"/>
          <w:szCs w:val="15"/>
        </w:rPr>
        <w:t>oRequestFilter.SetSearchType(SHOP);</w:t>
      </w:r>
      <w:r>
        <w:rPr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搜索类型</w:t>
      </w:r>
      <w:r>
        <w:rPr>
          <w:sz w:val="15"/>
          <w:szCs w:val="15"/>
        </w:rPr>
        <w:t>ss</w:t>
      </w:r>
    </w:p>
    <w:p w:rsidR="00711BCA" w:rsidRPr="00CC769D" w:rsidRDefault="00711BCA" w:rsidP="00CC769D">
      <w:pPr>
        <w:rPr>
          <w:sz w:val="15"/>
          <w:szCs w:val="15"/>
        </w:rPr>
      </w:pPr>
      <w:r w:rsidRPr="00CC769D">
        <w:rPr>
          <w:sz w:val="15"/>
          <w:szCs w:val="15"/>
        </w:rPr>
        <w:t>oRequestFilter.SetPage(SHOP_HOME_PAGE);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页面类型</w:t>
      </w:r>
    </w:p>
    <w:p w:rsidR="00711BCA" w:rsidRPr="00CC769D" w:rsidRDefault="00711BCA" w:rsidP="00CC769D">
      <w:pPr>
        <w:rPr>
          <w:sz w:val="15"/>
          <w:szCs w:val="15"/>
        </w:rPr>
      </w:pPr>
      <w:r w:rsidRPr="00CC769D">
        <w:rPr>
          <w:sz w:val="15"/>
          <w:szCs w:val="15"/>
        </w:rPr>
        <w:t>oRequestFilter.SetUin(strtoull(SubString(strUrl,1).c_str(),NULL,10));</w:t>
      </w:r>
      <w:r>
        <w:rPr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用户</w:t>
      </w:r>
      <w:r>
        <w:rPr>
          <w:sz w:val="15"/>
          <w:szCs w:val="15"/>
        </w:rPr>
        <w:t>uid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Pr="001C08EE" w:rsidRDefault="00711BCA" w:rsidP="00E6162E">
      <w:pPr>
        <w:pStyle w:val="Heading3"/>
      </w:pPr>
      <w:r w:rsidRPr="001C08EE">
        <w:t>URL_SHOP_COMMON</w:t>
      </w:r>
    </w:p>
    <w:p w:rsidR="00711BCA" w:rsidRDefault="00711BCA" w:rsidP="00B956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页面？？？？？？</w:t>
      </w:r>
    </w:p>
    <w:p w:rsidR="00711BCA" w:rsidRDefault="00711BCA" w:rsidP="00B95613">
      <w:pPr>
        <w:rPr>
          <w:sz w:val="15"/>
          <w:szCs w:val="15"/>
        </w:rPr>
      </w:pPr>
      <w:r>
        <w:rPr>
          <w:sz w:val="15"/>
          <w:szCs w:val="15"/>
        </w:rPr>
        <w:t>url</w:t>
      </w:r>
      <w:r>
        <w:rPr>
          <w:rFonts w:hint="eastAsia"/>
          <w:sz w:val="15"/>
          <w:szCs w:val="15"/>
        </w:rPr>
        <w:t>：</w:t>
      </w:r>
    </w:p>
    <w:p w:rsidR="00711BCA" w:rsidRPr="003D4A95" w:rsidRDefault="00711BCA" w:rsidP="00B95613">
      <w:pPr>
        <w:rPr>
          <w:sz w:val="15"/>
          <w:szCs w:val="15"/>
        </w:rPr>
      </w:pPr>
      <w:r w:rsidRPr="003D4A95">
        <w:rPr>
          <w:sz w:val="15"/>
          <w:szCs w:val="15"/>
        </w:rPr>
        <w:t>http://shop.paipai.com/103650649/0-0000000000000000000400000000000000000080000000000000000000000000-0-1-1-0-3-0-0-0/index.shtml?PTAG=40042.1.5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所有宝贝：</w:t>
      </w:r>
      <w:hyperlink r:id="rId10" w:history="1">
        <w:r w:rsidRPr="00C81FAE">
          <w:rPr>
            <w:rStyle w:val="Hyperlink"/>
            <w:sz w:val="15"/>
            <w:szCs w:val="15"/>
          </w:rPr>
          <w:t>http://shop.paipai.com/1641624992/0-0000000000-0-1-1-0-3-0-0-0/index.shtml</w:t>
        </w:r>
      </w:hyperlink>
    </w:p>
    <w:p w:rsidR="00711BCA" w:rsidRDefault="00711BCA" w:rsidP="00B95613">
      <w:pPr>
        <w:rPr>
          <w:sz w:val="15"/>
          <w:szCs w:val="15"/>
        </w:rPr>
      </w:pPr>
    </w:p>
    <w:p w:rsidR="00711BCA" w:rsidRPr="000F4E7B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m_vecPatternList.push_back("^([1-9][0-9]{4,9})/([0-9]{1,4})(-([0-9a-fA-F]{1,64})-([0-9]{1,2})-([0-9]{1,2})-([0-9]{1,5})-([0-9]{1,2})-([0-9])-([0-9])-([0-9]{1,3})-([0-9]{1,3})(/(.{1,255})){0,1}){0,1}/index.(shtml|html|js|xml)(\\?.*){0,1}$");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Pr="00244DBE" w:rsidRDefault="00711BCA" w:rsidP="00244DBE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URL_SHOP_LEAVEMSG</w:t>
      </w:r>
    </w:p>
    <w:p w:rsidR="00711BCA" w:rsidRPr="00244DBE" w:rsidRDefault="00711BCA" w:rsidP="00244DBE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URL_SHOP_VIEW:</w:t>
      </w:r>
    </w:p>
    <w:p w:rsidR="00711BCA" w:rsidRPr="00244DBE" w:rsidRDefault="00711BCA" w:rsidP="00244DBE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URL_SHOP_EDIT:</w:t>
      </w:r>
    </w:p>
    <w:p w:rsidR="00711BCA" w:rsidRPr="00244DBE" w:rsidRDefault="00711BCA" w:rsidP="00244DBE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URL_SHOP_MODULE:</w:t>
      </w:r>
    </w:p>
    <w:p w:rsidR="00711BCA" w:rsidRPr="00244DBE" w:rsidRDefault="00711BCA" w:rsidP="00244DBE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URL_SHOP_DESCRIPTION:</w:t>
      </w:r>
    </w:p>
    <w:p w:rsidR="00711BCA" w:rsidRPr="00244DBE" w:rsidRDefault="00711BCA" w:rsidP="00244DBE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URL_SHOP_JS:</w:t>
      </w:r>
    </w:p>
    <w:p w:rsidR="00711BCA" w:rsidRPr="000F4E7B" w:rsidRDefault="00711BCA" w:rsidP="00B95613">
      <w:pPr>
        <w:rPr>
          <w:color w:val="FF0000"/>
          <w:sz w:val="15"/>
          <w:szCs w:val="15"/>
        </w:rPr>
      </w:pPr>
      <w:r w:rsidRPr="00244DBE">
        <w:rPr>
          <w:color w:val="FF0000"/>
          <w:sz w:val="15"/>
          <w:szCs w:val="15"/>
        </w:rPr>
        <w:t>URL_SHOPDYNAMIC:</w:t>
      </w:r>
    </w:p>
    <w:p w:rsidR="00711BCA" w:rsidRPr="001C08EE" w:rsidRDefault="00711BCA" w:rsidP="00E6162E">
      <w:pPr>
        <w:pStyle w:val="Heading3"/>
      </w:pPr>
      <w:r w:rsidRPr="001C08EE">
        <w:t>URL_SHOP_VIEW</w:t>
      </w:r>
    </w:p>
    <w:p w:rsidR="00711BCA" w:rsidRPr="000F4E7B" w:rsidRDefault="00711BCA" w:rsidP="00A32E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店铺商品列表</w:t>
      </w:r>
      <w:r>
        <w:rPr>
          <w:sz w:val="15"/>
          <w:szCs w:val="15"/>
        </w:rPr>
        <w:t xml:space="preserve">  </w:t>
      </w:r>
      <w:r w:rsidRPr="000F4E7B">
        <w:rPr>
          <w:sz w:val="15"/>
          <w:szCs w:val="15"/>
        </w:rPr>
        <w:t>http://shop.paipai.com/1641624992/514/index.shtml</w:t>
      </w:r>
    </w:p>
    <w:p w:rsidR="00711BCA" w:rsidRPr="000F4E7B" w:rsidRDefault="00711BCA" w:rsidP="00A32E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新手付款帮助</w:t>
      </w:r>
      <w:r>
        <w:rPr>
          <w:sz w:val="15"/>
          <w:szCs w:val="15"/>
        </w:rPr>
        <w:t xml:space="preserve">  </w:t>
      </w:r>
      <w:r w:rsidRPr="000F4E7B">
        <w:rPr>
          <w:sz w:val="15"/>
          <w:szCs w:val="15"/>
        </w:rPr>
        <w:t>http://shop.paipai.com/2780428972/800/index.shtml</w:t>
      </w:r>
    </w:p>
    <w:p w:rsidR="00711BCA" w:rsidRPr="000F4E7B" w:rsidRDefault="00711BCA" w:rsidP="00A32E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购物保障</w:t>
      </w:r>
      <w:r>
        <w:rPr>
          <w:sz w:val="15"/>
          <w:szCs w:val="15"/>
        </w:rPr>
        <w:t xml:space="preserve">  </w:t>
      </w:r>
      <w:r w:rsidRPr="000F4E7B">
        <w:rPr>
          <w:sz w:val="15"/>
          <w:szCs w:val="15"/>
        </w:rPr>
        <w:t>http://shop.paipai.com/2780428972/1100/index.shtml</w:t>
      </w:r>
    </w:p>
    <w:p w:rsidR="00711BCA" w:rsidRPr="000F4E7B" w:rsidRDefault="00711BCA" w:rsidP="00A32E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信用评价</w:t>
      </w:r>
      <w:r>
        <w:rPr>
          <w:sz w:val="15"/>
          <w:szCs w:val="15"/>
        </w:rPr>
        <w:t xml:space="preserve">  </w:t>
      </w:r>
      <w:r w:rsidRPr="000F4E7B">
        <w:rPr>
          <w:sz w:val="15"/>
          <w:szCs w:val="15"/>
        </w:rPr>
        <w:t>http://shop.paipai.com/2780428972/10/index.shtml</w:t>
      </w:r>
    </w:p>
    <w:p w:rsidR="00711BCA" w:rsidRPr="003D4A95" w:rsidRDefault="00711BCA" w:rsidP="00A32E42">
      <w:pPr>
        <w:rPr>
          <w:sz w:val="15"/>
          <w:szCs w:val="15"/>
        </w:rPr>
      </w:pPr>
      <w:r>
        <w:rPr>
          <w:sz w:val="15"/>
          <w:szCs w:val="15"/>
        </w:rPr>
        <w:t>url</w:t>
      </w:r>
      <w:r>
        <w:rPr>
          <w:rFonts w:hint="eastAsia"/>
          <w:sz w:val="15"/>
          <w:szCs w:val="15"/>
        </w:rPr>
        <w:t>：</w:t>
      </w:r>
      <w:r w:rsidRPr="003D4A95">
        <w:rPr>
          <w:sz w:val="15"/>
          <w:szCs w:val="15"/>
        </w:rPr>
        <w:t>http://shop.paipai.com/855005227/513/index.shtml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？？？？页面</w:t>
      </w:r>
    </w:p>
    <w:p w:rsidR="00711BCA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m_vecPatternList.push_back("^([1-9][0-9]{4,9})\\.([0-9]{1,4})(.*)$");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Pr="001C08EE" w:rsidRDefault="00711BCA" w:rsidP="005E5A72">
      <w:pPr>
        <w:pStyle w:val="Heading3"/>
      </w:pPr>
      <w:r w:rsidRPr="001C08EE">
        <w:t>URL_SHOP_LEAVEMSG</w:t>
      </w:r>
    </w:p>
    <w:p w:rsidR="00711BCA" w:rsidRDefault="00711BCA" w:rsidP="005E5A72">
      <w:pPr>
        <w:rPr>
          <w:sz w:val="15"/>
          <w:szCs w:val="15"/>
        </w:rPr>
      </w:pPr>
    </w:p>
    <w:p w:rsidR="00711BCA" w:rsidRPr="00315D9B" w:rsidRDefault="00711BCA" w:rsidP="005E5A7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留言板</w:t>
      </w:r>
      <w:r>
        <w:rPr>
          <w:sz w:val="15"/>
          <w:szCs w:val="15"/>
        </w:rPr>
        <w:t>url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 xml:space="preserve">  </w:t>
      </w:r>
      <w:r w:rsidRPr="00315D9B">
        <w:rPr>
          <w:sz w:val="15"/>
          <w:szCs w:val="15"/>
        </w:rPr>
        <w:t>http://shop.paipai.com/2457768010/leavemsg/index.shtml</w:t>
      </w:r>
    </w:p>
    <w:p w:rsidR="00711BCA" w:rsidRDefault="00711BCA" w:rsidP="005E5A72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m_vecPatternList.push_back("^([1-9][0-9]{4,9})(/shop){0,1}(/leavemsg)(/[1-9][0-9]{4,9}){0,1}(/index.(shtml|html))(\\?.*){0,1}$");</w:t>
      </w:r>
    </w:p>
    <w:p w:rsidR="00711BCA" w:rsidRPr="00B95613" w:rsidRDefault="00711BCA" w:rsidP="00B95613">
      <w:pPr>
        <w:rPr>
          <w:sz w:val="15"/>
          <w:szCs w:val="15"/>
        </w:rPr>
      </w:pPr>
    </w:p>
    <w:p w:rsidR="00711BCA" w:rsidRPr="001C08EE" w:rsidRDefault="00711BCA" w:rsidP="00E6162E">
      <w:pPr>
        <w:pStyle w:val="Heading3"/>
      </w:pPr>
      <w:r w:rsidRPr="001C08EE">
        <w:t>URL_SHOP_EDIT</w:t>
      </w:r>
    </w:p>
    <w:p w:rsidR="00711BCA" w:rsidRPr="00B95613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m_vecPatternList.push_back("^([1-9][0-9]{4,9})/edit/([0-9])/([0-9]{1,11})(/index.[shtml|html]){0,1}([\\?|/].*){0,1}$");</w:t>
      </w:r>
    </w:p>
    <w:p w:rsidR="00711BCA" w:rsidRPr="001C08EE" w:rsidRDefault="00711BCA" w:rsidP="00E6162E">
      <w:pPr>
        <w:pStyle w:val="Heading3"/>
      </w:pPr>
      <w:r w:rsidRPr="001C08EE">
        <w:t>URL_SHOP_MODULE</w:t>
      </w:r>
    </w:p>
    <w:p w:rsidR="00711BCA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m_vecPatternList.push_back("^([1-9][0-9]{4,9})/module/([0-9]{1,20})(/index.(shtml|html|js|xml)){0,1}(\\?.*){0,1}$");</w:t>
      </w:r>
    </w:p>
    <w:p w:rsidR="00711BCA" w:rsidRPr="001C08EE" w:rsidRDefault="00711BCA" w:rsidP="00E76838">
      <w:pPr>
        <w:pStyle w:val="Heading3"/>
      </w:pPr>
      <w:r w:rsidRPr="001C08EE">
        <w:t>URL_SHOPDYNAMIC</w:t>
      </w:r>
    </w:p>
    <w:p w:rsidR="00711BCA" w:rsidRPr="00B95613" w:rsidRDefault="00711BCA" w:rsidP="00E76838">
      <w:pPr>
        <w:rPr>
          <w:sz w:val="15"/>
          <w:szCs w:val="15"/>
        </w:rPr>
      </w:pPr>
      <w:r>
        <w:rPr>
          <w:sz w:val="15"/>
          <w:szCs w:val="15"/>
        </w:rPr>
        <w:t>s</w:t>
      </w:r>
      <w:r w:rsidRPr="00B95613">
        <w:rPr>
          <w:sz w:val="15"/>
          <w:szCs w:val="15"/>
        </w:rPr>
        <w:t>m_vecPatternList.push_back("^([1-9][0-9]{4,9})/dynamic(/([0-9])){0,1}(/([0-9]{1,3})-([0-9]{1,3})){0,1}(/index.[shtml|html]){0,1}([\\?|/].*){0,1}$");</w:t>
      </w:r>
    </w:p>
    <w:p w:rsidR="00711BCA" w:rsidRPr="00B95613" w:rsidRDefault="00711BCA" w:rsidP="00B95613">
      <w:pPr>
        <w:rPr>
          <w:sz w:val="15"/>
          <w:szCs w:val="15"/>
        </w:rPr>
      </w:pPr>
    </w:p>
    <w:p w:rsidR="00711BCA" w:rsidRPr="001C08EE" w:rsidRDefault="00711BCA" w:rsidP="00E6162E">
      <w:pPr>
        <w:pStyle w:val="Heading3"/>
      </w:pPr>
      <w:r w:rsidRPr="001C08EE">
        <w:t>URL_SHOP_DESCRIPTION</w:t>
      </w:r>
    </w:p>
    <w:p w:rsidR="00711BCA" w:rsidRPr="00B95613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m_vecPatternList.push_back("^([1-9][0-9]{4,9})/description/([0-9])-([0-9]{1,3})(/index.(shtml|html|js|xml)){0,1}(\\?.*){0,1}");</w:t>
      </w:r>
    </w:p>
    <w:p w:rsidR="00711BCA" w:rsidRPr="001C08EE" w:rsidRDefault="00711BCA" w:rsidP="00E6162E">
      <w:pPr>
        <w:pStyle w:val="Heading3"/>
      </w:pPr>
      <w:r w:rsidRPr="001C08EE">
        <w:t>URL_SHOP_JS</w:t>
      </w:r>
    </w:p>
    <w:p w:rsidR="00711BCA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m_vecPatternList.push_back("^([1-9][0-9]{4,9}).(js|xml)(\\?.*){0,1}$");</w:t>
      </w: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Default="00711BCA" w:rsidP="00B95613">
      <w:pPr>
        <w:rPr>
          <w:sz w:val="15"/>
          <w:szCs w:val="15"/>
        </w:rPr>
      </w:pPr>
    </w:p>
    <w:p w:rsidR="00711BCA" w:rsidRPr="00B95613" w:rsidRDefault="00711BCA" w:rsidP="00B95613">
      <w:pPr>
        <w:rPr>
          <w:sz w:val="15"/>
          <w:szCs w:val="15"/>
        </w:rPr>
      </w:pPr>
    </w:p>
    <w:p w:rsidR="00711BCA" w:rsidRPr="001C08EE" w:rsidRDefault="00711BCA" w:rsidP="00E6162E">
      <w:pPr>
        <w:pStyle w:val="Heading3"/>
      </w:pPr>
      <w:r w:rsidRPr="001C08EE">
        <w:t>URL_SWF_FILE</w:t>
      </w:r>
    </w:p>
    <w:p w:rsidR="00711BCA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m_vecPatternList.push_back("^([a-z0-9A-Z_-]+.swf)(\\?.*){0,1}$");</w:t>
      </w:r>
    </w:p>
    <w:p w:rsidR="00711BCA" w:rsidRDefault="00711BCA" w:rsidP="00B95613">
      <w:pPr>
        <w:rPr>
          <w:sz w:val="15"/>
          <w:szCs w:val="15"/>
        </w:rPr>
      </w:pPr>
    </w:p>
    <w:p w:rsidR="00711BCA" w:rsidRPr="00B95613" w:rsidRDefault="00711BCA" w:rsidP="00B95613">
      <w:pPr>
        <w:rPr>
          <w:sz w:val="15"/>
          <w:szCs w:val="15"/>
        </w:rPr>
      </w:pPr>
    </w:p>
    <w:p w:rsidR="00711BCA" w:rsidRPr="001C08EE" w:rsidRDefault="00711BCA" w:rsidP="00E6162E">
      <w:pPr>
        <w:pStyle w:val="Heading3"/>
      </w:pPr>
      <w:r w:rsidRPr="001C08EE">
        <w:t>URL_HTML_FILE</w:t>
      </w:r>
    </w:p>
    <w:p w:rsidR="00711BCA" w:rsidRPr="00B95613" w:rsidRDefault="00711BCA" w:rsidP="00B95613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m_vecPatternList.push_back("^((ping.htm)|(index.(s){0,1}html)(\\?.*){0,1}|((\\?.*){0,1})){0,1}$");</w:t>
      </w:r>
    </w:p>
    <w:p w:rsidR="00711BCA" w:rsidRDefault="00711BCA">
      <w:pPr>
        <w:rPr>
          <w:sz w:val="15"/>
          <w:szCs w:val="15"/>
        </w:rPr>
      </w:pPr>
    </w:p>
    <w:p w:rsidR="00711BCA" w:rsidRPr="00A70B85" w:rsidRDefault="00711BCA" w:rsidP="00E76838">
      <w:pPr>
        <w:pStyle w:val="Heading3"/>
      </w:pPr>
      <w:r>
        <w:t>//</w:t>
      </w:r>
      <w:r w:rsidRPr="00ED42BB">
        <w:t>URL_ITEM</w:t>
      </w:r>
    </w:p>
    <w:p w:rsidR="00711BCA" w:rsidRDefault="00711BCA" w:rsidP="00E76838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m_vecPatternList.push_back("^(([a-zA-Z0-9]{32})([\\?|/].*){0,1})$");</w:t>
      </w:r>
      <w:r>
        <w:rPr>
          <w:sz w:val="15"/>
          <w:szCs w:val="15"/>
        </w:rPr>
        <w:t xml:space="preserve">   </w:t>
      </w:r>
    </w:p>
    <w:p w:rsidR="00711BCA" w:rsidRPr="001C08EE" w:rsidRDefault="00711BCA" w:rsidP="00E76838">
      <w:pPr>
        <w:pStyle w:val="Heading3"/>
      </w:pPr>
      <w:r w:rsidRPr="001C08EE">
        <w:t>URL_ITEM_SEARCH</w:t>
      </w:r>
    </w:p>
    <w:p w:rsidR="00711BCA" w:rsidRPr="00B95613" w:rsidRDefault="00711BCA" w:rsidP="00E76838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m_vecPatternList.push_back("^search/([0-9]*(-[0-9]*){0,4})/([a-zA-Z0-9]{32})-([0-9a-zA-Z]{4})\\.html([\\?|/].*){0,1}$");</w:t>
      </w:r>
    </w:p>
    <w:p w:rsidR="00711BCA" w:rsidRPr="001C08EE" w:rsidRDefault="00711BCA" w:rsidP="00E76838">
      <w:pPr>
        <w:pStyle w:val="Heading3"/>
      </w:pPr>
      <w:r w:rsidRPr="001C08EE">
        <w:t>URL_ITEM_VIEW</w:t>
      </w:r>
    </w:p>
    <w:p w:rsidR="00711BCA" w:rsidRDefault="00711BCA" w:rsidP="00E76838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m_vecPatternList.push_back("^([a-zA-Z0-9]{32})\\.([0-9]{1,4})(.*)$");</w:t>
      </w:r>
    </w:p>
    <w:p w:rsidR="00711BCA" w:rsidRPr="001C08EE" w:rsidRDefault="00711BCA" w:rsidP="00E76838">
      <w:pPr>
        <w:pStyle w:val="Heading3"/>
      </w:pPr>
      <w:r w:rsidRPr="001C08EE">
        <w:t>URL_ITEMCOMBO</w:t>
      </w:r>
    </w:p>
    <w:p w:rsidR="00711BCA" w:rsidRPr="00B95613" w:rsidRDefault="00711BCA" w:rsidP="00E76838">
      <w:pPr>
        <w:rPr>
          <w:sz w:val="15"/>
          <w:szCs w:val="15"/>
        </w:rPr>
      </w:pPr>
      <w:r w:rsidRPr="00B95613">
        <w:rPr>
          <w:sz w:val="15"/>
          <w:szCs w:val="15"/>
        </w:rPr>
        <w:tab/>
        <w:t>m_vecPatternList.push_back("^combo/(([a-zA-Z0-9]{32})([\\?|/].*){0,1})$");</w:t>
      </w:r>
    </w:p>
    <w:p w:rsidR="00711BCA" w:rsidRDefault="00711BCA">
      <w:pPr>
        <w:rPr>
          <w:sz w:val="15"/>
          <w:szCs w:val="15"/>
        </w:rPr>
      </w:pPr>
    </w:p>
    <w:p w:rsidR="00711BCA" w:rsidRPr="001C08EE" w:rsidRDefault="00711BCA" w:rsidP="00E76838">
      <w:pPr>
        <w:pStyle w:val="Heading3"/>
      </w:pPr>
      <w:r w:rsidRPr="001C08EE">
        <w:t>URL_ITEM_DESCRIPTION</w:t>
      </w:r>
    </w:p>
    <w:p w:rsidR="00711BCA" w:rsidRPr="00B95613" w:rsidRDefault="00711BCA" w:rsidP="00E76838">
      <w:pPr>
        <w:rPr>
          <w:sz w:val="15"/>
          <w:szCs w:val="15"/>
        </w:rPr>
      </w:pPr>
      <w:r w:rsidRPr="00B95613">
        <w:rPr>
          <w:sz w:val="15"/>
          <w:szCs w:val="15"/>
        </w:rPr>
        <w:t>m_vecPatternList.push_back("^commodity/getdescription/([0-9]{1,10})/([a-zA-Z0-9]{32}).(js|xml)([\\?|/].*){0,1}$");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96497F" w:rsidRDefault="00711BCA" w:rsidP="0096497F">
      <w:pPr>
        <w:pStyle w:val="Heading2"/>
      </w:pPr>
      <w:r w:rsidRPr="0096497F">
        <w:t>Render.cpp</w:t>
      </w:r>
    </w:p>
    <w:p w:rsidR="00711BCA" w:rsidRDefault="00711BCA" w:rsidP="00644C75">
      <w:pPr>
        <w:pStyle w:val="Heading4"/>
      </w:pPr>
      <w:r w:rsidRPr="0090463D">
        <w:t>int32_t CRender::Render(</w:t>
      </w:r>
      <w:r>
        <w:t>)</w:t>
      </w:r>
    </w:p>
    <w:p w:rsidR="00711BCA" w:rsidRPr="00C75F5F" w:rsidRDefault="00711BCA" w:rsidP="006C0447">
      <w:pPr>
        <w:rPr>
          <w:sz w:val="15"/>
          <w:szCs w:val="15"/>
        </w:rPr>
      </w:pPr>
      <w:r w:rsidRPr="00C75F5F">
        <w:rPr>
          <w:rFonts w:hint="eastAsia"/>
          <w:sz w:val="15"/>
          <w:szCs w:val="15"/>
        </w:rPr>
        <w:t>渲染页面的过程</w:t>
      </w:r>
      <w:r>
        <w:rPr>
          <w:rFonts w:hint="eastAsia"/>
          <w:sz w:val="15"/>
          <w:szCs w:val="15"/>
        </w:rPr>
        <w:t>（</w:t>
      </w:r>
      <w:r>
        <w:rPr>
          <w:sz w:val="15"/>
          <w:szCs w:val="15"/>
        </w:rPr>
        <w:t xml:space="preserve">shtml </w:t>
      </w:r>
      <w:r>
        <w:rPr>
          <w:rFonts w:hint="eastAsia"/>
          <w:sz w:val="15"/>
          <w:szCs w:val="15"/>
        </w:rPr>
        <w:t>页面合在一起以及参数填充到</w:t>
      </w:r>
      <w:r>
        <w:rPr>
          <w:sz w:val="15"/>
          <w:szCs w:val="15"/>
        </w:rPr>
        <w:t>shtml</w:t>
      </w:r>
      <w:r>
        <w:rPr>
          <w:rFonts w:hint="eastAsia"/>
          <w:sz w:val="15"/>
          <w:szCs w:val="15"/>
        </w:rPr>
        <w:t>页面）</w:t>
      </w:r>
      <w:r>
        <w:rPr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还需要细化；</w:t>
      </w:r>
    </w:p>
    <w:p w:rsidR="00711BCA" w:rsidRPr="00C75F5F" w:rsidRDefault="00711BCA" w:rsidP="006C0447">
      <w:pPr>
        <w:rPr>
          <w:sz w:val="15"/>
          <w:szCs w:val="15"/>
        </w:rPr>
      </w:pPr>
    </w:p>
    <w:p w:rsidR="00711BCA" w:rsidRPr="00C75F5F" w:rsidRDefault="00711BCA" w:rsidP="00EE29E0">
      <w:pPr>
        <w:rPr>
          <w:sz w:val="15"/>
          <w:szCs w:val="15"/>
        </w:rPr>
      </w:pPr>
      <w:r w:rsidRPr="00C75F5F">
        <w:rPr>
          <w:sz w:val="15"/>
          <w:szCs w:val="15"/>
        </w:rPr>
        <w:tab/>
        <w:t>const c2cent::po::shop::CDetailFilter&amp; oDetailFilter=m_oDataManager.GetFilter();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获取过滤信息</w:t>
      </w:r>
    </w:p>
    <w:p w:rsidR="00711BCA" w:rsidRPr="00C75F5F" w:rsidRDefault="00711BCA" w:rsidP="00EE29E0">
      <w:pPr>
        <w:rPr>
          <w:sz w:val="15"/>
          <w:szCs w:val="15"/>
        </w:rPr>
      </w:pPr>
      <w:r w:rsidRPr="00C75F5F">
        <w:rPr>
          <w:sz w:val="15"/>
          <w:szCs w:val="15"/>
        </w:rPr>
        <w:tab/>
        <w:t>const std::vector&lt;c2cent::po::shop::CDetailLayout&gt;&amp; vecLayout=m_oDataManager.GetPo().GetLayoutList();</w:t>
      </w: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获取布局信息</w:t>
      </w:r>
    </w:p>
    <w:p w:rsidR="00711BCA" w:rsidRPr="00C75F5F" w:rsidRDefault="00711BCA" w:rsidP="00EE29E0">
      <w:pPr>
        <w:rPr>
          <w:sz w:val="15"/>
          <w:szCs w:val="15"/>
        </w:rPr>
      </w:pPr>
      <w:r w:rsidRPr="00C75F5F">
        <w:rPr>
          <w:sz w:val="15"/>
          <w:szCs w:val="15"/>
        </w:rPr>
        <w:tab/>
        <w:t>const uint32_t&amp; dwPageType=m_oRequestFilter.GetPageType();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C75F5F" w:rsidRDefault="00711BCA">
      <w:pPr>
        <w:rPr>
          <w:sz w:val="15"/>
          <w:szCs w:val="15"/>
        </w:rPr>
      </w:pPr>
      <w:r w:rsidRPr="00861FA3">
        <w:rPr>
          <w:sz w:val="15"/>
          <w:szCs w:val="15"/>
        </w:rPr>
        <w:t>_GetPage</w:t>
      </w:r>
      <w:r>
        <w:rPr>
          <w:sz w:val="15"/>
          <w:szCs w:val="15"/>
        </w:rPr>
        <w:t xml:space="preserve">     </w:t>
      </w:r>
      <w:r w:rsidRPr="00861FA3">
        <w:rPr>
          <w:sz w:val="15"/>
          <w:szCs w:val="15"/>
        </w:rPr>
        <w:t>_GetFrameID</w:t>
      </w:r>
      <w:r>
        <w:rPr>
          <w:sz w:val="15"/>
          <w:szCs w:val="15"/>
        </w:rPr>
        <w:t xml:space="preserve">    </w:t>
      </w:r>
      <w:r w:rsidRPr="00861FA3">
        <w:rPr>
          <w:sz w:val="15"/>
          <w:szCs w:val="15"/>
        </w:rPr>
        <w:t>_GetAreaID</w:t>
      </w:r>
      <w:r>
        <w:rPr>
          <w:sz w:val="15"/>
          <w:szCs w:val="15"/>
        </w:rPr>
        <w:t xml:space="preserve">   </w:t>
      </w:r>
      <w:r w:rsidRPr="00861FA3">
        <w:rPr>
          <w:sz w:val="15"/>
          <w:szCs w:val="15"/>
        </w:rPr>
        <w:t>_GetModuleID</w:t>
      </w:r>
      <w:r>
        <w:rPr>
          <w:sz w:val="15"/>
          <w:szCs w:val="15"/>
        </w:rPr>
        <w:t xml:space="preserve">   </w:t>
      </w:r>
      <w:r w:rsidRPr="00861FA3">
        <w:rPr>
          <w:sz w:val="15"/>
          <w:szCs w:val="15"/>
        </w:rPr>
        <w:t>_GetModuleFrameID</w:t>
      </w:r>
    </w:p>
    <w:p w:rsidR="00711BCA" w:rsidRDefault="00711BCA">
      <w:pPr>
        <w:rPr>
          <w:sz w:val="15"/>
          <w:szCs w:val="15"/>
        </w:rPr>
      </w:pPr>
    </w:p>
    <w:p w:rsidR="00711BCA" w:rsidRPr="00F030C2" w:rsidRDefault="00711BCA" w:rsidP="00F030C2">
      <w:pPr>
        <w:pStyle w:val="ListParagraph"/>
        <w:numPr>
          <w:ilvl w:val="0"/>
          <w:numId w:val="3"/>
        </w:numPr>
        <w:ind w:firstLineChars="0"/>
        <w:rPr>
          <w:sz w:val="15"/>
          <w:szCs w:val="15"/>
        </w:rPr>
      </w:pPr>
      <w:r w:rsidRPr="00F030C2">
        <w:rPr>
          <w:rFonts w:hint="eastAsia"/>
          <w:sz w:val="15"/>
          <w:szCs w:val="15"/>
        </w:rPr>
        <w:t>递归调用</w:t>
      </w:r>
      <w:r w:rsidRPr="00F030C2">
        <w:rPr>
          <w:sz w:val="15"/>
          <w:szCs w:val="15"/>
        </w:rPr>
        <w:t xml:space="preserve"> int32_t CRender::RenderView() </w:t>
      </w:r>
      <w:r w:rsidRPr="00F030C2">
        <w:rPr>
          <w:rFonts w:hint="eastAsia"/>
          <w:sz w:val="15"/>
          <w:szCs w:val="15"/>
        </w:rPr>
        <w:t>以及</w:t>
      </w:r>
      <w:r w:rsidRPr="00F030C2">
        <w:rPr>
          <w:sz w:val="15"/>
          <w:szCs w:val="15"/>
        </w:rPr>
        <w:t>render</w:t>
      </w:r>
    </w:p>
    <w:p w:rsidR="00711BCA" w:rsidRPr="00F030C2" w:rsidRDefault="00711BCA" w:rsidP="00140EE2">
      <w:pPr>
        <w:pStyle w:val="ListParagraph"/>
        <w:ind w:left="360" w:firstLine="31680"/>
        <w:rPr>
          <w:sz w:val="15"/>
          <w:szCs w:val="15"/>
        </w:rPr>
      </w:pPr>
      <w:r w:rsidRPr="00F030C2">
        <w:rPr>
          <w:sz w:val="15"/>
          <w:szCs w:val="15"/>
        </w:rPr>
        <w:t>RenderView(strCon,dwViewID,dwLevel,dwMyIndex,strTemp,0,dwRole);</w:t>
      </w:r>
    </w:p>
    <w:p w:rsidR="00711BCA" w:rsidRPr="00F030C2" w:rsidRDefault="00711BCA" w:rsidP="00F030C2">
      <w:pPr>
        <w:pStyle w:val="ListParagraph"/>
        <w:ind w:left="360" w:firstLineChars="0" w:firstLine="0"/>
        <w:rPr>
          <w:sz w:val="15"/>
          <w:szCs w:val="15"/>
        </w:rPr>
      </w:pPr>
      <w:r>
        <w:rPr>
          <w:sz w:val="15"/>
          <w:szCs w:val="15"/>
        </w:rPr>
        <w:tab/>
      </w:r>
      <w:r w:rsidRPr="00F030C2">
        <w:rPr>
          <w:sz w:val="15"/>
          <w:szCs w:val="15"/>
        </w:rPr>
        <w:t>strContent+=strTemp;</w:t>
      </w:r>
    </w:p>
    <w:p w:rsidR="00711BCA" w:rsidRPr="00F030C2" w:rsidRDefault="00711BCA" w:rsidP="00F030C2">
      <w:pPr>
        <w:pStyle w:val="ListParagraph"/>
        <w:ind w:left="360" w:firstLineChars="0" w:firstLine="0"/>
        <w:rPr>
          <w:sz w:val="15"/>
          <w:szCs w:val="15"/>
        </w:rPr>
      </w:pPr>
      <w:r>
        <w:rPr>
          <w:sz w:val="15"/>
          <w:szCs w:val="15"/>
        </w:rPr>
        <w:t xml:space="preserve">RenderView </w:t>
      </w:r>
      <w:r>
        <w:rPr>
          <w:rFonts w:hint="eastAsia"/>
          <w:sz w:val="15"/>
          <w:szCs w:val="15"/>
        </w:rPr>
        <w:t>主要作用从</w:t>
      </w:r>
      <w:r>
        <w:rPr>
          <w:sz w:val="15"/>
          <w:szCs w:val="15"/>
        </w:rPr>
        <w:t xml:space="preserve">shop4 </w:t>
      </w:r>
      <w:r>
        <w:rPr>
          <w:rFonts w:hint="eastAsia"/>
          <w:sz w:val="15"/>
          <w:szCs w:val="15"/>
        </w:rPr>
        <w:t>以及</w:t>
      </w:r>
      <w:r>
        <w:rPr>
          <w:sz w:val="15"/>
          <w:szCs w:val="15"/>
        </w:rPr>
        <w:t xml:space="preserve">shop5 </w:t>
      </w:r>
      <w:r>
        <w:rPr>
          <w:rFonts w:hint="eastAsia"/>
          <w:sz w:val="15"/>
          <w:szCs w:val="15"/>
        </w:rPr>
        <w:t>页面获取</w:t>
      </w:r>
      <w:r>
        <w:rPr>
          <w:sz w:val="15"/>
          <w:szCs w:val="15"/>
        </w:rPr>
        <w:t>shtml</w:t>
      </w:r>
      <w:r>
        <w:rPr>
          <w:rFonts w:hint="eastAsia"/>
          <w:sz w:val="15"/>
          <w:szCs w:val="15"/>
        </w:rPr>
        <w:t>静态页面；</w:t>
      </w:r>
    </w:p>
    <w:p w:rsidR="00711BCA" w:rsidRDefault="00711BCA" w:rsidP="00E229DB">
      <w:pPr>
        <w:pStyle w:val="Heading4"/>
      </w:pPr>
      <w:r w:rsidRPr="00E229DB">
        <w:t>int32_t CRender::_GetPage(</w:t>
      </w:r>
      <w:r>
        <w:t>)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C75F5F" w:rsidRDefault="00711BCA">
      <w:pPr>
        <w:rPr>
          <w:sz w:val="15"/>
          <w:szCs w:val="15"/>
        </w:rPr>
      </w:pPr>
    </w:p>
    <w:p w:rsidR="00711BCA" w:rsidRDefault="00711BCA" w:rsidP="00260317">
      <w:pPr>
        <w:pStyle w:val="Heading2"/>
      </w:pPr>
      <w:r>
        <w:t>DataManager.cpp</w:t>
      </w:r>
    </w:p>
    <w:p w:rsidR="00711BCA" w:rsidRDefault="00711BCA" w:rsidP="0001611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店铺默认是</w:t>
      </w:r>
      <w:r>
        <w:rPr>
          <w:sz w:val="15"/>
          <w:szCs w:val="15"/>
        </w:rPr>
        <w:t>ROLE_SHOP</w:t>
      </w:r>
      <w:r w:rsidRPr="0001611E">
        <w:rPr>
          <w:sz w:val="15"/>
          <w:szCs w:val="15"/>
        </w:rPr>
        <w:tab/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  <w:t>if(m_oConfiguration.GetRole()==ROLE_SHOP)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{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iRetCode=m_oStub.GetShopDetailInfo(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m_oCntlInfo,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m_strVisitKey,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__FILE__,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m_oDetailFilter,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strInReserve,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oDetailPo,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strOutReserve);</w:t>
      </w:r>
    </w:p>
    <w:p w:rsidR="00711BCA" w:rsidRPr="0001611E" w:rsidRDefault="00711BCA" w:rsidP="0001611E">
      <w:pPr>
        <w:rPr>
          <w:sz w:val="15"/>
          <w:szCs w:val="15"/>
        </w:rPr>
      </w:pPr>
      <w:r w:rsidRPr="0001611E">
        <w:rPr>
          <w:sz w:val="15"/>
          <w:szCs w:val="15"/>
        </w:rPr>
        <w:tab/>
      </w:r>
      <w:r w:rsidRPr="0001611E">
        <w:rPr>
          <w:sz w:val="15"/>
          <w:szCs w:val="15"/>
        </w:rPr>
        <w:tab/>
        <w:t>}</w:t>
      </w:r>
    </w:p>
    <w:p w:rsidR="00711BCA" w:rsidRDefault="00711BCA" w:rsidP="00A65707">
      <w:pPr>
        <w:rPr>
          <w:sz w:val="15"/>
          <w:szCs w:val="15"/>
        </w:rPr>
      </w:pPr>
    </w:p>
    <w:p w:rsidR="00711BCA" w:rsidRDefault="00711BCA" w:rsidP="00A65707">
      <w:pPr>
        <w:pStyle w:val="Heading4"/>
      </w:pPr>
      <w:r w:rsidRPr="00A65707">
        <w:t>CDataManager::_SetShopTssID()</w:t>
      </w:r>
    </w:p>
    <w:p w:rsidR="00711BCA" w:rsidRPr="00EA6831" w:rsidRDefault="00711BCA" w:rsidP="00A65707">
      <w:pPr>
        <w:rPr>
          <w:sz w:val="15"/>
          <w:szCs w:val="15"/>
        </w:rPr>
      </w:pPr>
      <w:r w:rsidRPr="00EA6831">
        <w:rPr>
          <w:sz w:val="15"/>
          <w:szCs w:val="15"/>
        </w:rPr>
        <w:tab/>
        <w:t>if(m_oDetailFilter.HasCommand(DETAIL_SHOPTSS_KEY))</w:t>
      </w:r>
    </w:p>
    <w:p w:rsidR="00711BCA" w:rsidRDefault="00711BCA" w:rsidP="00A6570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？？？？？</w:t>
      </w:r>
    </w:p>
    <w:p w:rsidR="00711BCA" w:rsidRDefault="00711BCA" w:rsidP="0042159F">
      <w:pPr>
        <w:pStyle w:val="Heading4"/>
      </w:pPr>
      <w:r w:rsidRPr="00B009B6">
        <w:t>CDataManager::_SetProtocolInfo()</w:t>
      </w:r>
    </w:p>
    <w:p w:rsidR="00711BCA" w:rsidRDefault="00711BCA" w:rsidP="0042159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根据</w:t>
      </w:r>
      <w:r>
        <w:rPr>
          <w:sz w:val="15"/>
          <w:szCs w:val="15"/>
        </w:rPr>
        <w:t xml:space="preserve"> m_oDetailFilter </w:t>
      </w:r>
      <w:r>
        <w:rPr>
          <w:rFonts w:hint="eastAsia"/>
          <w:sz w:val="15"/>
          <w:szCs w:val="15"/>
        </w:rPr>
        <w:t>获取商品信息；</w:t>
      </w:r>
      <w:r w:rsidRPr="000167BB">
        <w:rPr>
          <w:sz w:val="15"/>
          <w:szCs w:val="15"/>
        </w:rPr>
        <w:tab/>
      </w:r>
    </w:p>
    <w:p w:rsidR="00711BCA" w:rsidRPr="000167BB" w:rsidRDefault="00711BCA" w:rsidP="0042159F">
      <w:pPr>
        <w:rPr>
          <w:sz w:val="15"/>
          <w:szCs w:val="15"/>
        </w:rPr>
      </w:pPr>
      <w:r w:rsidRPr="000167BB">
        <w:rPr>
          <w:sz w:val="15"/>
          <w:szCs w:val="15"/>
        </w:rPr>
        <w:t>if(m_oDetailFilter.HasCommand(DETAIL_ALL_KEY))</w:t>
      </w:r>
    </w:p>
    <w:p w:rsidR="00711BCA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>iRetCode=m_oStub.GetShopDetailInfo(</w:t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m_oCntlInfo,</w:t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m_strVisitKey,</w:t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__FILE__,</w:t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m_oDetailFilter,</w:t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strInReserve,</w:t>
      </w:r>
    </w:p>
    <w:p w:rsidR="00711BCA" w:rsidRPr="0042159F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oDetailPo,</w:t>
      </w:r>
    </w:p>
    <w:p w:rsidR="00711BCA" w:rsidRDefault="00711BCA" w:rsidP="0042159F">
      <w:pPr>
        <w:rPr>
          <w:sz w:val="15"/>
          <w:szCs w:val="15"/>
        </w:rPr>
      </w:pP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</w:r>
      <w:r w:rsidRPr="0042159F">
        <w:rPr>
          <w:sz w:val="15"/>
          <w:szCs w:val="15"/>
        </w:rPr>
        <w:tab/>
        <w:t>strOutReserve);</w:t>
      </w:r>
    </w:p>
    <w:p w:rsidR="00711BCA" w:rsidRDefault="00711BCA" w:rsidP="0042159F">
      <w:pPr>
        <w:rPr>
          <w:sz w:val="15"/>
          <w:szCs w:val="15"/>
        </w:rPr>
      </w:pPr>
    </w:p>
    <w:p w:rsidR="00711BCA" w:rsidRDefault="00711BCA" w:rsidP="0042159F">
      <w:pPr>
        <w:rPr>
          <w:sz w:val="15"/>
          <w:szCs w:val="15"/>
        </w:rPr>
      </w:pPr>
    </w:p>
    <w:p w:rsidR="00711BCA" w:rsidRPr="00321CA7" w:rsidRDefault="00711BCA" w:rsidP="0042159F">
      <w:pPr>
        <w:pStyle w:val="Heading4"/>
      </w:pPr>
      <w:r w:rsidRPr="00321CA7">
        <w:t>CDataManager::_SetCacheForDes()</w:t>
      </w:r>
    </w:p>
    <w:p w:rsidR="00711BCA" w:rsidRDefault="00711BCA" w:rsidP="0042159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？？？？？</w:t>
      </w:r>
    </w:p>
    <w:p w:rsidR="00711BCA" w:rsidRDefault="00711BCA" w:rsidP="0042159F">
      <w:pPr>
        <w:rPr>
          <w:sz w:val="15"/>
          <w:szCs w:val="15"/>
        </w:rPr>
      </w:pPr>
    </w:p>
    <w:p w:rsidR="00711BCA" w:rsidRDefault="00711BCA" w:rsidP="0042159F">
      <w:pPr>
        <w:rPr>
          <w:sz w:val="15"/>
          <w:szCs w:val="15"/>
        </w:rPr>
      </w:pPr>
    </w:p>
    <w:p w:rsidR="00711BCA" w:rsidRPr="00321CA7" w:rsidRDefault="00711BCA" w:rsidP="0042159F">
      <w:pPr>
        <w:pStyle w:val="Heading4"/>
      </w:pPr>
      <w:r w:rsidRPr="00321CA7">
        <w:t>CDataManager::_GetCacheForDes()</w:t>
      </w:r>
    </w:p>
    <w:p w:rsidR="00711BCA" w:rsidRDefault="00711BCA" w:rsidP="0042159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？？？？？</w:t>
      </w:r>
      <w:r>
        <w:rPr>
          <w:sz w:val="15"/>
          <w:szCs w:val="15"/>
        </w:rPr>
        <w:t>ss</w:t>
      </w:r>
    </w:p>
    <w:p w:rsidR="00711BCA" w:rsidRDefault="00711BCA" w:rsidP="0042159F">
      <w:pPr>
        <w:rPr>
          <w:sz w:val="15"/>
          <w:szCs w:val="15"/>
        </w:rPr>
      </w:pPr>
    </w:p>
    <w:p w:rsidR="00711BCA" w:rsidRDefault="00711BCA" w:rsidP="0042159F">
      <w:pPr>
        <w:rPr>
          <w:sz w:val="15"/>
          <w:szCs w:val="15"/>
        </w:rPr>
      </w:pPr>
    </w:p>
    <w:p w:rsidR="00711BCA" w:rsidRPr="0042159F" w:rsidRDefault="00711BCA" w:rsidP="0042159F">
      <w:pPr>
        <w:rPr>
          <w:sz w:val="15"/>
          <w:szCs w:val="15"/>
        </w:rPr>
      </w:pPr>
    </w:p>
    <w:p w:rsidR="00711BCA" w:rsidRPr="00B969FD" w:rsidRDefault="00711BCA" w:rsidP="00B969FD">
      <w:pPr>
        <w:pStyle w:val="Heading4"/>
      </w:pPr>
      <w:r w:rsidRPr="00B969FD">
        <w:t>CDataManager::_SetClassAttribute()</w:t>
      </w:r>
    </w:p>
    <w:p w:rsidR="00711BCA" w:rsidRDefault="00711BCA" w:rsidP="00A6570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设定类目导航</w:t>
      </w:r>
      <w:r w:rsidRPr="00B969FD">
        <w:rPr>
          <w:sz w:val="15"/>
          <w:szCs w:val="15"/>
        </w:rPr>
        <w:tab/>
      </w:r>
      <w:r w:rsidRPr="00B969FD">
        <w:rPr>
          <w:sz w:val="15"/>
          <w:szCs w:val="15"/>
        </w:rPr>
        <w:tab/>
      </w:r>
      <w:r w:rsidRPr="00B969FD">
        <w:rPr>
          <w:sz w:val="15"/>
          <w:szCs w:val="15"/>
        </w:rPr>
        <w:tab/>
      </w:r>
    </w:p>
    <w:p w:rsidR="00711BCA" w:rsidRDefault="00711BCA" w:rsidP="00A65707">
      <w:pPr>
        <w:rPr>
          <w:sz w:val="15"/>
          <w:szCs w:val="15"/>
        </w:rPr>
      </w:pPr>
      <w:r w:rsidRPr="00B969FD">
        <w:rPr>
          <w:sz w:val="15"/>
          <w:szCs w:val="15"/>
        </w:rPr>
        <w:t>m_oDetailPo.SetNav_u();</w:t>
      </w:r>
    </w:p>
    <w:p w:rsidR="00711BCA" w:rsidRDefault="00711BCA" w:rsidP="00B969FD">
      <w:pPr>
        <w:rPr>
          <w:sz w:val="15"/>
          <w:szCs w:val="15"/>
        </w:rPr>
      </w:pPr>
    </w:p>
    <w:p w:rsidR="00711BCA" w:rsidRPr="00B969FD" w:rsidRDefault="00711BCA" w:rsidP="00A6570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设置类目属性</w:t>
      </w:r>
    </w:p>
    <w:p w:rsidR="00711BCA" w:rsidRPr="00B969FD" w:rsidRDefault="00711BCA" w:rsidP="00B969FD">
      <w:pPr>
        <w:rPr>
          <w:sz w:val="15"/>
          <w:szCs w:val="15"/>
        </w:rPr>
      </w:pPr>
      <w:r w:rsidRPr="00B969FD">
        <w:rPr>
          <w:sz w:val="15"/>
          <w:szCs w:val="15"/>
        </w:rPr>
        <w:t xml:space="preserve">m_oDetailPo.SetAttrList_u(); </w:t>
      </w:r>
    </w:p>
    <w:p w:rsidR="00711BCA" w:rsidRDefault="00711BCA" w:rsidP="00A65707">
      <w:pPr>
        <w:rPr>
          <w:sz w:val="15"/>
          <w:szCs w:val="15"/>
        </w:rPr>
      </w:pPr>
    </w:p>
    <w:p w:rsidR="00711BCA" w:rsidRPr="00426513" w:rsidRDefault="00711BCA" w:rsidP="00426513">
      <w:pPr>
        <w:pStyle w:val="Heading4"/>
      </w:pPr>
      <w:r w:rsidRPr="00426513">
        <w:t>CDataManager::_SetShopClass()</w:t>
      </w:r>
    </w:p>
    <w:p w:rsidR="00711BCA" w:rsidRDefault="00711BCA" w:rsidP="004265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设置店铺类别名称；</w:t>
      </w:r>
      <w:r w:rsidRPr="00426513">
        <w:rPr>
          <w:sz w:val="15"/>
          <w:szCs w:val="15"/>
        </w:rPr>
        <w:tab/>
      </w:r>
      <w:r w:rsidRPr="00426513">
        <w:rPr>
          <w:sz w:val="15"/>
          <w:szCs w:val="15"/>
        </w:rPr>
        <w:tab/>
      </w:r>
      <w:r w:rsidRPr="00426513">
        <w:rPr>
          <w:sz w:val="15"/>
          <w:szCs w:val="15"/>
        </w:rPr>
        <w:tab/>
      </w:r>
    </w:p>
    <w:p w:rsidR="00711BCA" w:rsidRPr="00426513" w:rsidRDefault="00711BCA" w:rsidP="00426513">
      <w:pPr>
        <w:rPr>
          <w:sz w:val="15"/>
          <w:szCs w:val="15"/>
        </w:rPr>
      </w:pPr>
      <w:r w:rsidRPr="00426513">
        <w:rPr>
          <w:sz w:val="15"/>
          <w:szCs w:val="15"/>
        </w:rPr>
        <w:t>std::string strShopClass = oNav.GetNavNode().GetName();</w:t>
      </w:r>
    </w:p>
    <w:p w:rsidR="00711BCA" w:rsidRPr="00426513" w:rsidRDefault="00711BCA" w:rsidP="00426513">
      <w:pPr>
        <w:rPr>
          <w:sz w:val="15"/>
          <w:szCs w:val="15"/>
        </w:rPr>
      </w:pPr>
      <w:r w:rsidRPr="00426513">
        <w:rPr>
          <w:sz w:val="15"/>
          <w:szCs w:val="15"/>
        </w:rPr>
        <w:t>m_oDetailPo.GetShop().SetShopClassName(strShopClass);</w:t>
      </w:r>
    </w:p>
    <w:p w:rsidR="00711BCA" w:rsidRPr="00A65707" w:rsidRDefault="00711BCA" w:rsidP="00A65707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321CA7" w:rsidRDefault="00711BCA" w:rsidP="00321CA7">
      <w:pPr>
        <w:pStyle w:val="Heading4"/>
      </w:pPr>
      <w:r w:rsidRPr="00321CA7">
        <w:t>CDataManager::_ReviseAuc2()</w:t>
      </w:r>
    </w:p>
    <w:p w:rsidR="00711BCA" w:rsidRPr="00591F0E" w:rsidRDefault="00711BCA" w:rsidP="00591F0E">
      <w:pPr>
        <w:rPr>
          <w:sz w:val="15"/>
          <w:szCs w:val="15"/>
        </w:rPr>
      </w:pPr>
      <w:r w:rsidRPr="00591F0E">
        <w:rPr>
          <w:sz w:val="15"/>
          <w:szCs w:val="15"/>
        </w:rPr>
        <w:tab/>
        <w:t>if(m_oConfiguration.GetRole()!=ROLE_AUCTION)</w:t>
      </w:r>
    </w:p>
    <w:p w:rsidR="00711BCA" w:rsidRPr="00591F0E" w:rsidRDefault="00711BCA" w:rsidP="00591F0E">
      <w:pPr>
        <w:rPr>
          <w:sz w:val="15"/>
          <w:szCs w:val="15"/>
        </w:rPr>
      </w:pPr>
      <w:r w:rsidRPr="00591F0E">
        <w:rPr>
          <w:sz w:val="15"/>
          <w:szCs w:val="15"/>
        </w:rPr>
        <w:tab/>
        <w:t>{</w:t>
      </w:r>
    </w:p>
    <w:p w:rsidR="00711BCA" w:rsidRPr="00591F0E" w:rsidRDefault="00711BCA" w:rsidP="00591F0E">
      <w:pPr>
        <w:rPr>
          <w:sz w:val="15"/>
          <w:szCs w:val="15"/>
        </w:rPr>
      </w:pPr>
      <w:r w:rsidRPr="00591F0E">
        <w:rPr>
          <w:sz w:val="15"/>
          <w:szCs w:val="15"/>
        </w:rPr>
        <w:tab/>
      </w:r>
      <w:r w:rsidRPr="00591F0E">
        <w:rPr>
          <w:sz w:val="15"/>
          <w:szCs w:val="15"/>
        </w:rPr>
        <w:tab/>
        <w:t>return;</w:t>
      </w:r>
    </w:p>
    <w:p w:rsidR="00711BCA" w:rsidRPr="00591F0E" w:rsidRDefault="00711BCA" w:rsidP="00591F0E">
      <w:pPr>
        <w:rPr>
          <w:sz w:val="15"/>
          <w:szCs w:val="15"/>
        </w:rPr>
      </w:pPr>
      <w:r w:rsidRPr="00591F0E">
        <w:rPr>
          <w:sz w:val="15"/>
          <w:szCs w:val="15"/>
        </w:rPr>
        <w:tab/>
        <w:t>}</w:t>
      </w:r>
    </w:p>
    <w:p w:rsidR="00711BCA" w:rsidRDefault="00711B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商品详情使用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>
        <w:rPr>
          <w:sz w:val="15"/>
          <w:szCs w:val="15"/>
        </w:rPr>
        <w:t>sss</w: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B308B4">
        <w:rPr>
          <w:noProof/>
          <w:sz w:val="15"/>
          <w:szCs w:val="15"/>
        </w:rPr>
        <w:pict>
          <v:shape id="图片 2" o:spid="_x0000_i1027" type="#_x0000_t75" style="width:334.5pt;height:138pt;visibility:visible">
            <v:imagedata r:id="rId11" o:title=""/>
          </v:shape>
        </w:pic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B308B4">
        <w:rPr>
          <w:noProof/>
          <w:sz w:val="15"/>
          <w:szCs w:val="15"/>
        </w:rPr>
        <w:pict>
          <v:shape id="图片 3" o:spid="_x0000_i1028" type="#_x0000_t75" style="width:318.75pt;height:202.5pt;visibility:visible">
            <v:imagedata r:id="rId12" o:title=""/>
          </v:shape>
        </w:pic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bookmarkStart w:id="0" w:name="_GoBack"/>
      <w:bookmarkEnd w:id="0"/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B308B4">
        <w:rPr>
          <w:noProof/>
          <w:sz w:val="15"/>
          <w:szCs w:val="15"/>
        </w:rPr>
        <w:pict>
          <v:shape id="图片 5" o:spid="_x0000_i1029" type="#_x0000_t75" style="width:430.5pt;height:198.75pt;visibility:visible">
            <v:imagedata r:id="rId13" o:title=""/>
          </v:shape>
        </w:pic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  <w:r w:rsidRPr="00B308B4">
        <w:rPr>
          <w:noProof/>
          <w:sz w:val="15"/>
          <w:szCs w:val="15"/>
        </w:rPr>
        <w:pict>
          <v:shape id="图片 6" o:spid="_x0000_i1030" type="#_x0000_t75" style="width:406.5pt;height:84.75pt;visibility:visible">
            <v:imagedata r:id="rId14" o:title=""/>
          </v:shape>
        </w:pict>
      </w: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Default="00711BCA">
      <w:pPr>
        <w:rPr>
          <w:sz w:val="15"/>
          <w:szCs w:val="15"/>
        </w:rPr>
      </w:pPr>
    </w:p>
    <w:p w:rsidR="00711BCA" w:rsidRPr="00C34810" w:rsidRDefault="00711BCA">
      <w:pPr>
        <w:rPr>
          <w:sz w:val="15"/>
          <w:szCs w:val="15"/>
        </w:rPr>
      </w:pPr>
    </w:p>
    <w:sectPr w:rsidR="00711BCA" w:rsidRPr="00C34810" w:rsidSect="0060696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1BCA" w:rsidRDefault="00711BCA" w:rsidP="003B6D76">
      <w:r>
        <w:separator/>
      </w:r>
    </w:p>
  </w:endnote>
  <w:endnote w:type="continuationSeparator" w:id="0">
    <w:p w:rsidR="00711BCA" w:rsidRDefault="00711BCA" w:rsidP="003B6D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BCA" w:rsidRDefault="00711BC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BCA" w:rsidRDefault="00711BC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BCA" w:rsidRDefault="00711BC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1BCA" w:rsidRDefault="00711BCA" w:rsidP="003B6D76">
      <w:r>
        <w:separator/>
      </w:r>
    </w:p>
  </w:footnote>
  <w:footnote w:type="continuationSeparator" w:id="0">
    <w:p w:rsidR="00711BCA" w:rsidRDefault="00711BCA" w:rsidP="003B6D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BCA" w:rsidRDefault="00711BC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BCA" w:rsidRDefault="00711BCA" w:rsidP="00140EE2">
    <w:pPr>
      <w:pStyle w:val="Header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1BCA" w:rsidRDefault="00711BC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904DB46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0A0E35CE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5E48728E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89C835C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24CC251A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5A921DD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C4707AFA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A31ACE4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72686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B2E20AF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12B9029D"/>
    <w:multiLevelType w:val="hybridMultilevel"/>
    <w:tmpl w:val="475C0A3A"/>
    <w:lvl w:ilvl="0" w:tplc="1E0C247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15DE2ADB"/>
    <w:multiLevelType w:val="hybridMultilevel"/>
    <w:tmpl w:val="E562784A"/>
    <w:lvl w:ilvl="0" w:tplc="D2C2FDBE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37282774"/>
    <w:multiLevelType w:val="hybridMultilevel"/>
    <w:tmpl w:val="1102DC40"/>
    <w:lvl w:ilvl="0" w:tplc="F6468E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73874807"/>
    <w:multiLevelType w:val="hybridMultilevel"/>
    <w:tmpl w:val="8054B706"/>
    <w:lvl w:ilvl="0" w:tplc="A3A8D7E8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3208A"/>
    <w:rsid w:val="00015F5C"/>
    <w:rsid w:val="0001611E"/>
    <w:rsid w:val="000167BB"/>
    <w:rsid w:val="00021891"/>
    <w:rsid w:val="00024831"/>
    <w:rsid w:val="00064A2E"/>
    <w:rsid w:val="00064BD2"/>
    <w:rsid w:val="00076F34"/>
    <w:rsid w:val="0009112D"/>
    <w:rsid w:val="000A530F"/>
    <w:rsid w:val="000A54F1"/>
    <w:rsid w:val="000A6492"/>
    <w:rsid w:val="000B278B"/>
    <w:rsid w:val="000C511B"/>
    <w:rsid w:val="000E6322"/>
    <w:rsid w:val="000F2B77"/>
    <w:rsid w:val="000F3C5F"/>
    <w:rsid w:val="000F45D3"/>
    <w:rsid w:val="000F4E7B"/>
    <w:rsid w:val="00100F77"/>
    <w:rsid w:val="001014B2"/>
    <w:rsid w:val="00106FB3"/>
    <w:rsid w:val="00120EF4"/>
    <w:rsid w:val="00123F19"/>
    <w:rsid w:val="0013085C"/>
    <w:rsid w:val="00132A7F"/>
    <w:rsid w:val="0013503D"/>
    <w:rsid w:val="00140EE2"/>
    <w:rsid w:val="00141487"/>
    <w:rsid w:val="00141C19"/>
    <w:rsid w:val="00142BA4"/>
    <w:rsid w:val="00154709"/>
    <w:rsid w:val="00164D92"/>
    <w:rsid w:val="00167C4D"/>
    <w:rsid w:val="00190051"/>
    <w:rsid w:val="001A1ED1"/>
    <w:rsid w:val="001B0C17"/>
    <w:rsid w:val="001B269A"/>
    <w:rsid w:val="001B3408"/>
    <w:rsid w:val="001C08EE"/>
    <w:rsid w:val="001C2550"/>
    <w:rsid w:val="001E0D76"/>
    <w:rsid w:val="001E1E44"/>
    <w:rsid w:val="001E2D78"/>
    <w:rsid w:val="001E7F08"/>
    <w:rsid w:val="001F34D6"/>
    <w:rsid w:val="001F5FF5"/>
    <w:rsid w:val="002248FC"/>
    <w:rsid w:val="0023046C"/>
    <w:rsid w:val="00244DBE"/>
    <w:rsid w:val="00247901"/>
    <w:rsid w:val="00255C7C"/>
    <w:rsid w:val="00260317"/>
    <w:rsid w:val="00264C29"/>
    <w:rsid w:val="00265534"/>
    <w:rsid w:val="00266937"/>
    <w:rsid w:val="00267340"/>
    <w:rsid w:val="00271FEE"/>
    <w:rsid w:val="00272DAE"/>
    <w:rsid w:val="00282BBA"/>
    <w:rsid w:val="002931B7"/>
    <w:rsid w:val="002940EA"/>
    <w:rsid w:val="002A4195"/>
    <w:rsid w:val="002A534C"/>
    <w:rsid w:val="002A7B71"/>
    <w:rsid w:val="002D2BEB"/>
    <w:rsid w:val="002D52EB"/>
    <w:rsid w:val="002E5348"/>
    <w:rsid w:val="002E738C"/>
    <w:rsid w:val="002F1B64"/>
    <w:rsid w:val="002F1CF1"/>
    <w:rsid w:val="002F7C8C"/>
    <w:rsid w:val="0030622B"/>
    <w:rsid w:val="00315D9B"/>
    <w:rsid w:val="00317C33"/>
    <w:rsid w:val="003214F0"/>
    <w:rsid w:val="00321CA7"/>
    <w:rsid w:val="003243CB"/>
    <w:rsid w:val="003273EB"/>
    <w:rsid w:val="00343DB5"/>
    <w:rsid w:val="00345893"/>
    <w:rsid w:val="003525DF"/>
    <w:rsid w:val="0035485C"/>
    <w:rsid w:val="0036173E"/>
    <w:rsid w:val="0036286F"/>
    <w:rsid w:val="003630F3"/>
    <w:rsid w:val="003663FF"/>
    <w:rsid w:val="0037047C"/>
    <w:rsid w:val="00387327"/>
    <w:rsid w:val="00396342"/>
    <w:rsid w:val="003A6EF8"/>
    <w:rsid w:val="003B6D76"/>
    <w:rsid w:val="003C3425"/>
    <w:rsid w:val="003C7ACF"/>
    <w:rsid w:val="003D1304"/>
    <w:rsid w:val="003D244F"/>
    <w:rsid w:val="003D4A95"/>
    <w:rsid w:val="00413885"/>
    <w:rsid w:val="00417EC8"/>
    <w:rsid w:val="0042159F"/>
    <w:rsid w:val="00426513"/>
    <w:rsid w:val="00430076"/>
    <w:rsid w:val="0043030A"/>
    <w:rsid w:val="00434A23"/>
    <w:rsid w:val="004463ED"/>
    <w:rsid w:val="00461697"/>
    <w:rsid w:val="004713C5"/>
    <w:rsid w:val="00471D42"/>
    <w:rsid w:val="00480BC4"/>
    <w:rsid w:val="004925B2"/>
    <w:rsid w:val="004B290E"/>
    <w:rsid w:val="004C1E51"/>
    <w:rsid w:val="004C61B8"/>
    <w:rsid w:val="004D7303"/>
    <w:rsid w:val="004E224C"/>
    <w:rsid w:val="004E2A8E"/>
    <w:rsid w:val="0050579F"/>
    <w:rsid w:val="00512FA7"/>
    <w:rsid w:val="00525CD4"/>
    <w:rsid w:val="00534B47"/>
    <w:rsid w:val="00561575"/>
    <w:rsid w:val="00575480"/>
    <w:rsid w:val="005759AE"/>
    <w:rsid w:val="00587491"/>
    <w:rsid w:val="00591F0E"/>
    <w:rsid w:val="00595DC4"/>
    <w:rsid w:val="00596B87"/>
    <w:rsid w:val="005A54D1"/>
    <w:rsid w:val="005A7235"/>
    <w:rsid w:val="005B49A7"/>
    <w:rsid w:val="005B76B4"/>
    <w:rsid w:val="005C4D62"/>
    <w:rsid w:val="005D51E0"/>
    <w:rsid w:val="005E3BB2"/>
    <w:rsid w:val="005E5A72"/>
    <w:rsid w:val="005F17FD"/>
    <w:rsid w:val="005F1F69"/>
    <w:rsid w:val="005F26DD"/>
    <w:rsid w:val="00606967"/>
    <w:rsid w:val="00615DE1"/>
    <w:rsid w:val="006162B0"/>
    <w:rsid w:val="00617413"/>
    <w:rsid w:val="00625833"/>
    <w:rsid w:val="00635ABD"/>
    <w:rsid w:val="00643DF2"/>
    <w:rsid w:val="00644C2D"/>
    <w:rsid w:val="00644C75"/>
    <w:rsid w:val="0065495E"/>
    <w:rsid w:val="006808CE"/>
    <w:rsid w:val="006A7972"/>
    <w:rsid w:val="006B0514"/>
    <w:rsid w:val="006B1F50"/>
    <w:rsid w:val="006C0447"/>
    <w:rsid w:val="006C176F"/>
    <w:rsid w:val="006C2D43"/>
    <w:rsid w:val="006C6150"/>
    <w:rsid w:val="006E06CC"/>
    <w:rsid w:val="006E3577"/>
    <w:rsid w:val="006F3560"/>
    <w:rsid w:val="006F689E"/>
    <w:rsid w:val="00702078"/>
    <w:rsid w:val="00702152"/>
    <w:rsid w:val="00707894"/>
    <w:rsid w:val="00711BCA"/>
    <w:rsid w:val="00730A3B"/>
    <w:rsid w:val="0074577E"/>
    <w:rsid w:val="007476EE"/>
    <w:rsid w:val="00751710"/>
    <w:rsid w:val="00765184"/>
    <w:rsid w:val="0077366B"/>
    <w:rsid w:val="00773A06"/>
    <w:rsid w:val="007763C2"/>
    <w:rsid w:val="007923D2"/>
    <w:rsid w:val="0079573C"/>
    <w:rsid w:val="007A14F1"/>
    <w:rsid w:val="007A5CE2"/>
    <w:rsid w:val="007B0978"/>
    <w:rsid w:val="007B30BA"/>
    <w:rsid w:val="007B4960"/>
    <w:rsid w:val="007C0A99"/>
    <w:rsid w:val="007C13C6"/>
    <w:rsid w:val="007D0CA2"/>
    <w:rsid w:val="007F7DDC"/>
    <w:rsid w:val="00807FD1"/>
    <w:rsid w:val="00815BB1"/>
    <w:rsid w:val="00861FA3"/>
    <w:rsid w:val="00862040"/>
    <w:rsid w:val="00865F6B"/>
    <w:rsid w:val="00875129"/>
    <w:rsid w:val="0087612F"/>
    <w:rsid w:val="008771FC"/>
    <w:rsid w:val="00880AB5"/>
    <w:rsid w:val="00880CC0"/>
    <w:rsid w:val="008A66C8"/>
    <w:rsid w:val="008B0DBB"/>
    <w:rsid w:val="008B33DF"/>
    <w:rsid w:val="008B4014"/>
    <w:rsid w:val="008B404F"/>
    <w:rsid w:val="008B4061"/>
    <w:rsid w:val="008B697B"/>
    <w:rsid w:val="008C4BB9"/>
    <w:rsid w:val="008D1D03"/>
    <w:rsid w:val="008E5E43"/>
    <w:rsid w:val="008F4361"/>
    <w:rsid w:val="0090463D"/>
    <w:rsid w:val="00906EC3"/>
    <w:rsid w:val="009101CA"/>
    <w:rsid w:val="00917B91"/>
    <w:rsid w:val="00933510"/>
    <w:rsid w:val="009521DE"/>
    <w:rsid w:val="009523CB"/>
    <w:rsid w:val="00953177"/>
    <w:rsid w:val="0096497F"/>
    <w:rsid w:val="00973F2B"/>
    <w:rsid w:val="00976EA3"/>
    <w:rsid w:val="00994FD5"/>
    <w:rsid w:val="009A7B07"/>
    <w:rsid w:val="009C69B9"/>
    <w:rsid w:val="009D2202"/>
    <w:rsid w:val="00A31BB8"/>
    <w:rsid w:val="00A32E42"/>
    <w:rsid w:val="00A35B59"/>
    <w:rsid w:val="00A36D5C"/>
    <w:rsid w:val="00A453F3"/>
    <w:rsid w:val="00A641D4"/>
    <w:rsid w:val="00A65707"/>
    <w:rsid w:val="00A7065C"/>
    <w:rsid w:val="00A70B85"/>
    <w:rsid w:val="00A76924"/>
    <w:rsid w:val="00A842CB"/>
    <w:rsid w:val="00AA0840"/>
    <w:rsid w:val="00AA61CF"/>
    <w:rsid w:val="00AB1CD3"/>
    <w:rsid w:val="00AB4E3B"/>
    <w:rsid w:val="00AB59CF"/>
    <w:rsid w:val="00AC2859"/>
    <w:rsid w:val="00AD1678"/>
    <w:rsid w:val="00AF201A"/>
    <w:rsid w:val="00AF24F8"/>
    <w:rsid w:val="00AF34DC"/>
    <w:rsid w:val="00AF7B9C"/>
    <w:rsid w:val="00B009B6"/>
    <w:rsid w:val="00B04EAE"/>
    <w:rsid w:val="00B15A40"/>
    <w:rsid w:val="00B308B4"/>
    <w:rsid w:val="00B30C28"/>
    <w:rsid w:val="00B36C91"/>
    <w:rsid w:val="00B63449"/>
    <w:rsid w:val="00B811B1"/>
    <w:rsid w:val="00B81A19"/>
    <w:rsid w:val="00B82C3B"/>
    <w:rsid w:val="00B95613"/>
    <w:rsid w:val="00B969FD"/>
    <w:rsid w:val="00BA2F60"/>
    <w:rsid w:val="00BA4A6E"/>
    <w:rsid w:val="00BA60B3"/>
    <w:rsid w:val="00BA7092"/>
    <w:rsid w:val="00BC49B3"/>
    <w:rsid w:val="00BC694D"/>
    <w:rsid w:val="00C10449"/>
    <w:rsid w:val="00C1445A"/>
    <w:rsid w:val="00C31A11"/>
    <w:rsid w:val="00C34810"/>
    <w:rsid w:val="00C5186F"/>
    <w:rsid w:val="00C52DF6"/>
    <w:rsid w:val="00C636AE"/>
    <w:rsid w:val="00C65B5E"/>
    <w:rsid w:val="00C66D00"/>
    <w:rsid w:val="00C73C03"/>
    <w:rsid w:val="00C75F5F"/>
    <w:rsid w:val="00C81FAE"/>
    <w:rsid w:val="00C862F0"/>
    <w:rsid w:val="00C8645B"/>
    <w:rsid w:val="00C923C4"/>
    <w:rsid w:val="00C95608"/>
    <w:rsid w:val="00C95C5D"/>
    <w:rsid w:val="00C96EBA"/>
    <w:rsid w:val="00CA00AE"/>
    <w:rsid w:val="00CB0406"/>
    <w:rsid w:val="00CC769D"/>
    <w:rsid w:val="00CD25AF"/>
    <w:rsid w:val="00CD26CB"/>
    <w:rsid w:val="00CD33A8"/>
    <w:rsid w:val="00CD45C7"/>
    <w:rsid w:val="00CD6105"/>
    <w:rsid w:val="00CE16D3"/>
    <w:rsid w:val="00CF435F"/>
    <w:rsid w:val="00D0784E"/>
    <w:rsid w:val="00D11BB3"/>
    <w:rsid w:val="00D13430"/>
    <w:rsid w:val="00D276B6"/>
    <w:rsid w:val="00D3294F"/>
    <w:rsid w:val="00D371B1"/>
    <w:rsid w:val="00D407D6"/>
    <w:rsid w:val="00D563EA"/>
    <w:rsid w:val="00D648CC"/>
    <w:rsid w:val="00D67F7A"/>
    <w:rsid w:val="00D777DF"/>
    <w:rsid w:val="00D81D85"/>
    <w:rsid w:val="00DA76ED"/>
    <w:rsid w:val="00DD73C7"/>
    <w:rsid w:val="00DE1594"/>
    <w:rsid w:val="00DE32DD"/>
    <w:rsid w:val="00DF0B86"/>
    <w:rsid w:val="00E04EB0"/>
    <w:rsid w:val="00E07DF8"/>
    <w:rsid w:val="00E14DD8"/>
    <w:rsid w:val="00E229DB"/>
    <w:rsid w:val="00E3208A"/>
    <w:rsid w:val="00E35581"/>
    <w:rsid w:val="00E54845"/>
    <w:rsid w:val="00E6162E"/>
    <w:rsid w:val="00E66ED6"/>
    <w:rsid w:val="00E6783D"/>
    <w:rsid w:val="00E72FB7"/>
    <w:rsid w:val="00E76838"/>
    <w:rsid w:val="00E840BD"/>
    <w:rsid w:val="00E90D35"/>
    <w:rsid w:val="00E9765B"/>
    <w:rsid w:val="00EA6831"/>
    <w:rsid w:val="00EB1CA3"/>
    <w:rsid w:val="00EC3242"/>
    <w:rsid w:val="00ED42BB"/>
    <w:rsid w:val="00EE11E9"/>
    <w:rsid w:val="00EE29E0"/>
    <w:rsid w:val="00EE329C"/>
    <w:rsid w:val="00EF0922"/>
    <w:rsid w:val="00EF17CC"/>
    <w:rsid w:val="00EF363D"/>
    <w:rsid w:val="00EF4FE3"/>
    <w:rsid w:val="00F030C2"/>
    <w:rsid w:val="00F17136"/>
    <w:rsid w:val="00F21892"/>
    <w:rsid w:val="00F22873"/>
    <w:rsid w:val="00F25495"/>
    <w:rsid w:val="00F34FE3"/>
    <w:rsid w:val="00F50E14"/>
    <w:rsid w:val="00F66280"/>
    <w:rsid w:val="00F66CAF"/>
    <w:rsid w:val="00F66F7A"/>
    <w:rsid w:val="00F70A9A"/>
    <w:rsid w:val="00F8292B"/>
    <w:rsid w:val="00F87942"/>
    <w:rsid w:val="00F97AD8"/>
    <w:rsid w:val="00FA5197"/>
    <w:rsid w:val="00FA66A2"/>
    <w:rsid w:val="00FD37AD"/>
    <w:rsid w:val="00FE1DF0"/>
    <w:rsid w:val="00FE25F9"/>
    <w:rsid w:val="00FE54B8"/>
    <w:rsid w:val="00FF3B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967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9"/>
    <w:qFormat/>
    <w:rsid w:val="009523C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A7B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2A7B7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9523CB"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A7B71"/>
    <w:rPr>
      <w:rFonts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2A7B71"/>
    <w:rPr>
      <w:rFonts w:ascii="Cambria" w:eastAsia="宋体" w:hAnsi="Cambria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rsid w:val="003B6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B6D76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3B6D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B6D76"/>
    <w:rPr>
      <w:rFonts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rsid w:val="00C923C4"/>
    <w:pPr>
      <w:ind w:firstLineChars="200" w:firstLine="420"/>
    </w:pPr>
  </w:style>
  <w:style w:type="paragraph" w:styleId="NoSpacing">
    <w:name w:val="No Spacing"/>
    <w:uiPriority w:val="99"/>
    <w:qFormat/>
    <w:rsid w:val="00EF17CC"/>
    <w:pPr>
      <w:widowControl w:val="0"/>
      <w:jc w:val="both"/>
    </w:pPr>
  </w:style>
  <w:style w:type="paragraph" w:styleId="BalloonText">
    <w:name w:val="Balloon Text"/>
    <w:basedOn w:val="Normal"/>
    <w:link w:val="BalloonTextChar"/>
    <w:uiPriority w:val="99"/>
    <w:semiHidden/>
    <w:rsid w:val="00255C7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55C7C"/>
    <w:rPr>
      <w:rFonts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140EE2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207D7"/>
    <w:rPr>
      <w:rFonts w:ascii="Times New Roman" w:hAnsi="Times New Roman"/>
      <w:sz w:val="0"/>
      <w:szCs w:val="0"/>
    </w:rPr>
  </w:style>
  <w:style w:type="character" w:styleId="Hyperlink">
    <w:name w:val="Hyperlink"/>
    <w:basedOn w:val="DefaultParagraphFont"/>
    <w:uiPriority w:val="99"/>
    <w:rsid w:val="00D1343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shop.paipai.com/1641624992/0-0000000000-0-1-1-0-3-0-0-0/index.shtml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1980</TotalTime>
  <Pages>46</Pages>
  <Words>3221</Words>
  <Characters>18361</Characters>
  <Application>Microsoft Office Outlook</Application>
  <DocSecurity>0</DocSecurity>
  <Lines>0</Lines>
  <Paragraphs>0</Paragraphs>
  <ScaleCrop>false</ScaleCrop>
  <Company>TENCENT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</dc:creator>
  <cp:keywords/>
  <dc:description/>
  <cp:lastModifiedBy>微软(中国)</cp:lastModifiedBy>
  <cp:revision>1052</cp:revision>
  <dcterms:created xsi:type="dcterms:W3CDTF">2014-08-13T03:36:00Z</dcterms:created>
  <dcterms:modified xsi:type="dcterms:W3CDTF">2014-08-17T13:04:00Z</dcterms:modified>
</cp:coreProperties>
</file>